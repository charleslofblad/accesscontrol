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859" w14:textId="77777777" w:rsidR="006C0AD3" w:rsidRPr="00CA275A" w:rsidRDefault="006C0AD3" w:rsidP="00CA275A">
      <w:pPr>
        <w:pStyle w:val="Rubrik1"/>
      </w:pPr>
      <w:r>
        <w:t>Ansökningsformulär</w:t>
      </w:r>
      <w:r w:rsidR="00EA6813">
        <w:t xml:space="preserve"> pass</w:t>
      </w:r>
      <w:r w:rsidR="00BC704C">
        <w:t>e</w:t>
      </w:r>
      <w:r w:rsidR="00EA6813">
        <w:t>r</w:t>
      </w:r>
      <w:r w:rsidR="00866DB9">
        <w:t>kort</w:t>
      </w:r>
      <w:r>
        <w:t xml:space="preserve"> Jernhusen</w:t>
      </w:r>
    </w:p>
    <w:tbl>
      <w:tblPr>
        <w:tblStyle w:val="Jernhusentabell"/>
        <w:tblW w:w="8260" w:type="dxa"/>
        <w:tblCellMar>
          <w:top w:w="34" w:type="dxa"/>
          <w:left w:w="108" w:type="dxa"/>
        </w:tblCellMar>
        <w:tblLook w:val="04A0" w:firstRow="1" w:lastRow="0" w:firstColumn="1" w:lastColumn="0" w:noHBand="0" w:noVBand="1"/>
      </w:tblPr>
      <w:tblGrid>
        <w:gridCol w:w="4167"/>
        <w:gridCol w:w="4093"/>
      </w:tblGrid>
      <w:tr w:rsidR="00794E4F" w14:paraId="426F278E"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158C8D51" w14:textId="77777777" w:rsidR="00794E4F" w:rsidRPr="00CA275A" w:rsidRDefault="006C0AD3" w:rsidP="00380C52">
            <w:pPr>
              <w:pStyle w:val="Ledtext"/>
              <w:rPr>
                <w:b/>
                <w:bCs/>
              </w:rPr>
            </w:pPr>
            <w:r w:rsidRPr="00CA275A">
              <w:rPr>
                <w:b/>
                <w:bCs/>
              </w:rPr>
              <w:t>Ansökningsd</w:t>
            </w:r>
            <w:r w:rsidR="00794E4F" w:rsidRPr="00CA275A">
              <w:rPr>
                <w:b/>
                <w:bCs/>
              </w:rPr>
              <w:t>atum</w:t>
            </w:r>
            <w:r w:rsidRPr="00CA275A">
              <w:rPr>
                <w:b/>
                <w:bCs/>
              </w:rPr>
              <w:t>:</w:t>
            </w:r>
          </w:p>
          <w:p w14:paraId="4C160BA1" w14:textId="40610A18" w:rsidR="00794E4F" w:rsidRPr="00684FA2" w:rsidRDefault="00552AE7" w:rsidP="006A37F6">
            <w:pPr>
              <w:tabs>
                <w:tab w:val="left" w:pos="1493"/>
              </w:tabs>
              <w:rPr>
                <w:sz w:val="14"/>
                <w:szCs w:val="14"/>
              </w:rPr>
            </w:pPr>
            <w:r>
              <w:fldChar w:fldCharType="begin"/>
            </w:r>
            <w:r>
              <w:instrText xml:space="preserve"> TIME \@ "yyyy-MM-dd" </w:instrText>
            </w:r>
            <w:r>
              <w:fldChar w:fldCharType="separate"/>
            </w:r>
            <w:r w:rsidR="00CD0A8C">
              <w:rPr>
                <w:noProof/>
              </w:rPr>
              <w:t>2025-10-07</w:t>
            </w:r>
            <w:r>
              <w:fldChar w:fldCharType="end"/>
            </w:r>
          </w:p>
        </w:tc>
        <w:tc>
          <w:tcPr>
            <w:tcW w:w="4093" w:type="dxa"/>
            <w:tcBorders>
              <w:top w:val="single" w:sz="12" w:space="0" w:color="E2E1DD" w:themeColor="accent4"/>
              <w:left w:val="single" w:sz="6" w:space="0" w:color="E2E1DD" w:themeColor="accent4"/>
              <w:bottom w:val="single" w:sz="12" w:space="0" w:color="E2E1DD" w:themeColor="accent4"/>
            </w:tcBorders>
          </w:tcPr>
          <w:p w14:paraId="04C909F7" w14:textId="77777777" w:rsidR="00794E4F" w:rsidRPr="00CA275A" w:rsidRDefault="006C0AD3" w:rsidP="00380C52">
            <w:pPr>
              <w:pStyle w:val="Ledtext"/>
              <w:rPr>
                <w:b/>
                <w:bCs/>
              </w:rPr>
            </w:pPr>
            <w:r w:rsidRPr="00CA275A">
              <w:rPr>
                <w:b/>
                <w:bCs/>
              </w:rPr>
              <w:t>Sökande från f</w:t>
            </w:r>
            <w:r w:rsidR="00794E4F" w:rsidRPr="00CA275A">
              <w:rPr>
                <w:b/>
                <w:bCs/>
              </w:rPr>
              <w:t>öretag</w:t>
            </w:r>
            <w:r w:rsidRPr="00CA275A">
              <w:rPr>
                <w:b/>
                <w:bCs/>
              </w:rPr>
              <w:t>:</w:t>
            </w:r>
          </w:p>
          <w:sdt>
            <w:sdtPr>
              <w:id w:val="1391857027"/>
              <w:placeholder>
                <w:docPart w:val="D9B54CAB653B452881488AC54A3B1DDB"/>
              </w:placeholder>
              <w:text/>
            </w:sdtPr>
            <w:sdtEndPr/>
            <w:sdtContent>
              <w:p w14:paraId="2F90007A" w14:textId="0B2130D0" w:rsidR="00794E4F" w:rsidRPr="00684FA2" w:rsidRDefault="002F7265" w:rsidP="003401AD">
                <w:r>
                  <w:t xml:space="preserve">SJ </w:t>
                </w:r>
                <w:r w:rsidR="00501DCB">
                  <w:t xml:space="preserve">Stockholmståg </w:t>
                </w:r>
                <w:r>
                  <w:t>AB</w:t>
                </w:r>
              </w:p>
            </w:sdtContent>
          </w:sdt>
        </w:tc>
      </w:tr>
      <w:tr w:rsidR="00794E4F" w14:paraId="78F5824C"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3D4D4741" w14:textId="77777777" w:rsidR="00794E4F" w:rsidRDefault="00CA275A" w:rsidP="00380C52">
            <w:pPr>
              <w:pStyle w:val="Ledtext"/>
            </w:pPr>
            <w:r w:rsidRPr="00CA275A">
              <w:rPr>
                <w:b/>
                <w:bCs/>
              </w:rPr>
              <w:t>Signatur tågoperatörens handläg</w:t>
            </w:r>
            <w:r w:rsidRPr="00CA275A">
              <w:t>gare</w:t>
            </w:r>
            <w:r w:rsidR="006C0AD3" w:rsidRPr="00CA275A">
              <w:t>:</w:t>
            </w:r>
          </w:p>
          <w:sdt>
            <w:sdtPr>
              <w:id w:val="1977567503"/>
              <w:placeholder>
                <w:docPart w:val="33C1BF27DB8141DD9EE52610BCCCD407"/>
              </w:placeholder>
              <w:text/>
            </w:sdtPr>
            <w:sdtEndPr/>
            <w:sdtContent>
              <w:p w14:paraId="58B36C31" w14:textId="77BEB340" w:rsidR="00794E4F" w:rsidRDefault="004E5893" w:rsidP="003401AD">
                <w:r>
                  <w:t>Leif Nikander</w:t>
                </w:r>
              </w:p>
            </w:sdtContent>
          </w:sdt>
        </w:tc>
        <w:tc>
          <w:tcPr>
            <w:tcW w:w="4093" w:type="dxa"/>
            <w:tcBorders>
              <w:top w:val="single" w:sz="12" w:space="0" w:color="E2E1DD" w:themeColor="accent4"/>
              <w:left w:val="single" w:sz="6" w:space="0" w:color="E2E1DD" w:themeColor="accent4"/>
              <w:bottom w:val="single" w:sz="12" w:space="0" w:color="E2E1DD" w:themeColor="accent4"/>
            </w:tcBorders>
          </w:tcPr>
          <w:p w14:paraId="764A7CFF" w14:textId="77777777" w:rsidR="00794E4F" w:rsidRPr="00CA275A" w:rsidRDefault="00CA275A" w:rsidP="00380C52">
            <w:pPr>
              <w:pStyle w:val="Ledtext"/>
              <w:rPr>
                <w:b/>
                <w:bCs/>
              </w:rPr>
            </w:pPr>
            <w:r w:rsidRPr="00CA275A">
              <w:rPr>
                <w:b/>
                <w:bCs/>
              </w:rPr>
              <w:t>Signatur m</w:t>
            </w:r>
            <w:r w:rsidR="00794E4F" w:rsidRPr="00CA275A">
              <w:rPr>
                <w:b/>
                <w:bCs/>
              </w:rPr>
              <w:t>ottaget av</w:t>
            </w:r>
            <w:r w:rsidR="006C0AD3" w:rsidRPr="00CA275A">
              <w:rPr>
                <w:b/>
                <w:bCs/>
              </w:rPr>
              <w:t xml:space="preserve"> handläggare</w:t>
            </w:r>
            <w:r w:rsidRPr="00CA275A">
              <w:rPr>
                <w:b/>
                <w:bCs/>
              </w:rPr>
              <w:t xml:space="preserve"> Jernhusen H24</w:t>
            </w:r>
            <w:r w:rsidR="006C0AD3" w:rsidRPr="00CA275A">
              <w:rPr>
                <w:b/>
                <w:bCs/>
              </w:rPr>
              <w:t>:</w:t>
            </w:r>
          </w:p>
          <w:sdt>
            <w:sdtPr>
              <w:id w:val="-1440293810"/>
              <w:placeholder>
                <w:docPart w:val="8A8BA4F27900408DB9F52818ED1CF85C"/>
              </w:placeholder>
              <w:showingPlcHdr/>
              <w:text/>
            </w:sdtPr>
            <w:sdtEndPr/>
            <w:sdtContent>
              <w:p w14:paraId="22AA43BE" w14:textId="77777777" w:rsidR="00794E4F" w:rsidRPr="00684FA2" w:rsidRDefault="00794E4F" w:rsidP="003401AD">
                <w:r w:rsidRPr="00FE38AA">
                  <w:rPr>
                    <w:rStyle w:val="Platshllartext"/>
                  </w:rPr>
                  <w:t>Klicka här för att ange text.</w:t>
                </w:r>
              </w:p>
            </w:sdtContent>
          </w:sdt>
        </w:tc>
      </w:tr>
    </w:tbl>
    <w:p w14:paraId="7D94993D" w14:textId="77777777" w:rsidR="006C0AD3" w:rsidRDefault="006C0AD3" w:rsidP="00D15B05">
      <w:pPr>
        <w:pStyle w:val="Ledtext"/>
      </w:pPr>
    </w:p>
    <w:tbl>
      <w:tblPr>
        <w:tblStyle w:val="Jernhusentabell"/>
        <w:tblW w:w="0" w:type="auto"/>
        <w:tblLayout w:type="fixed"/>
        <w:tblCellMar>
          <w:top w:w="108" w:type="dxa"/>
          <w:left w:w="108" w:type="dxa"/>
          <w:bottom w:w="57" w:type="dxa"/>
        </w:tblCellMar>
        <w:tblLook w:val="04A0" w:firstRow="1" w:lastRow="0" w:firstColumn="1" w:lastColumn="0" w:noHBand="0" w:noVBand="1"/>
      </w:tblPr>
      <w:tblGrid>
        <w:gridCol w:w="2958"/>
        <w:gridCol w:w="2254"/>
        <w:gridCol w:w="2996"/>
      </w:tblGrid>
      <w:tr w:rsidR="008A785F" w14:paraId="74B38E4B" w14:textId="77777777" w:rsidTr="007B4876">
        <w:trPr>
          <w:trHeight w:hRule="exact" w:val="344"/>
        </w:trPr>
        <w:tc>
          <w:tcPr>
            <w:tcW w:w="2958" w:type="dxa"/>
            <w:tcBorders>
              <w:bottom w:val="single" w:sz="12" w:space="0" w:color="E2E1DD" w:themeColor="accent4"/>
              <w:right w:val="single" w:sz="4" w:space="0" w:color="E2E1DD" w:themeColor="accent4"/>
            </w:tcBorders>
            <w:shd w:val="clear" w:color="auto" w:fill="F06600" w:themeFill="accent1"/>
            <w:vAlign w:val="bottom"/>
          </w:tcPr>
          <w:p w14:paraId="48C7AE46" w14:textId="77777777" w:rsidR="008A785F" w:rsidRPr="006C0AD3" w:rsidRDefault="008A785F" w:rsidP="002A14CF">
            <w:pPr>
              <w:pStyle w:val="Tabellrubrik"/>
              <w:rPr>
                <w:sz w:val="16"/>
                <w:szCs w:val="16"/>
              </w:rPr>
            </w:pPr>
            <w:r w:rsidRPr="006C0AD3">
              <w:rPr>
                <w:sz w:val="16"/>
                <w:szCs w:val="16"/>
              </w:rPr>
              <w:t>Uppgifter</w:t>
            </w:r>
            <w:r w:rsidR="00CA275A">
              <w:rPr>
                <w:sz w:val="16"/>
                <w:szCs w:val="16"/>
              </w:rPr>
              <w:t xml:space="preserve"> ansökande person</w:t>
            </w:r>
          </w:p>
        </w:tc>
        <w:tc>
          <w:tcPr>
            <w:tcW w:w="2254" w:type="dxa"/>
            <w:tcBorders>
              <w:left w:val="single" w:sz="4" w:space="0" w:color="E2E1DD" w:themeColor="accent4"/>
              <w:bottom w:val="single" w:sz="12" w:space="0" w:color="E2E1DD" w:themeColor="accent4"/>
              <w:right w:val="single" w:sz="4" w:space="0" w:color="E2E1DD" w:themeColor="accent4"/>
            </w:tcBorders>
            <w:shd w:val="clear" w:color="auto" w:fill="F06600" w:themeFill="accent1"/>
          </w:tcPr>
          <w:p w14:paraId="2F7589AC" w14:textId="77777777" w:rsidR="008A785F" w:rsidRPr="006C0AD3" w:rsidRDefault="008A785F" w:rsidP="002A14CF">
            <w:pPr>
              <w:pStyle w:val="Tabellrubrik"/>
              <w:rPr>
                <w:sz w:val="16"/>
                <w:szCs w:val="16"/>
              </w:rPr>
            </w:pPr>
            <w:r w:rsidRPr="006C0AD3">
              <w:rPr>
                <w:sz w:val="16"/>
                <w:szCs w:val="16"/>
              </w:rPr>
              <w:t>Personn</w:t>
            </w:r>
            <w:r w:rsidR="00030EA6">
              <w:rPr>
                <w:sz w:val="16"/>
                <w:szCs w:val="16"/>
              </w:rPr>
              <w:t>umme</w:t>
            </w:r>
            <w:r w:rsidRPr="006C0AD3">
              <w:rPr>
                <w:sz w:val="16"/>
                <w:szCs w:val="16"/>
              </w:rPr>
              <w:t>r</w:t>
            </w:r>
            <w:r w:rsidR="00CA275A">
              <w:rPr>
                <w:sz w:val="16"/>
                <w:szCs w:val="16"/>
              </w:rPr>
              <w:t xml:space="preserve"> ansökande</w:t>
            </w:r>
          </w:p>
        </w:tc>
        <w:tc>
          <w:tcPr>
            <w:tcW w:w="2996" w:type="dxa"/>
            <w:tcBorders>
              <w:left w:val="single" w:sz="4" w:space="0" w:color="E2E1DD" w:themeColor="accent4"/>
              <w:bottom w:val="single" w:sz="12" w:space="0" w:color="E2E1DD" w:themeColor="accent4"/>
            </w:tcBorders>
            <w:shd w:val="clear" w:color="auto" w:fill="F06600" w:themeFill="accent1"/>
          </w:tcPr>
          <w:p w14:paraId="4B2F67F2" w14:textId="77777777" w:rsidR="008A785F" w:rsidRPr="006C0AD3" w:rsidRDefault="008A785F" w:rsidP="002A14CF">
            <w:pPr>
              <w:pStyle w:val="Tabellrubrik"/>
              <w:rPr>
                <w:sz w:val="16"/>
                <w:szCs w:val="16"/>
              </w:rPr>
            </w:pPr>
            <w:r w:rsidRPr="006C0AD3">
              <w:rPr>
                <w:sz w:val="16"/>
                <w:szCs w:val="16"/>
              </w:rPr>
              <w:t>Kortnummer</w:t>
            </w:r>
          </w:p>
        </w:tc>
      </w:tr>
      <w:tr w:rsidR="008A785F" w14:paraId="4FE5F08C" w14:textId="77777777" w:rsidTr="007B4876">
        <w:trPr>
          <w:trHeight w:val="813"/>
        </w:trPr>
        <w:tc>
          <w:tcPr>
            <w:tcW w:w="2958" w:type="dxa"/>
            <w:tcBorders>
              <w:top w:val="single" w:sz="12" w:space="0" w:color="E2E1DD" w:themeColor="accent4"/>
              <w:bottom w:val="single" w:sz="12" w:space="0" w:color="E2E1DD" w:themeColor="accent4"/>
              <w:right w:val="single" w:sz="4" w:space="0" w:color="E2E1DD" w:themeColor="accent4"/>
            </w:tcBorders>
          </w:tcPr>
          <w:p w14:paraId="44B61EDC" w14:textId="77777777" w:rsidR="00BE4532" w:rsidRDefault="00CA275A" w:rsidP="00A01446">
            <w:pPr>
              <w:pStyle w:val="Ledtext"/>
              <w:rPr>
                <w:sz w:val="16"/>
                <w:szCs w:val="16"/>
              </w:rPr>
            </w:pPr>
            <w:r w:rsidRPr="00030EA6">
              <w:rPr>
                <w:b/>
                <w:bCs/>
                <w:sz w:val="16"/>
                <w:szCs w:val="16"/>
              </w:rPr>
              <w:t>Ans</w:t>
            </w:r>
            <w:r w:rsidR="006C0AD3" w:rsidRPr="00030EA6">
              <w:rPr>
                <w:b/>
                <w:bCs/>
                <w:sz w:val="16"/>
                <w:szCs w:val="16"/>
              </w:rPr>
              <w:t>ökande</w:t>
            </w:r>
            <w:r w:rsidRPr="00030EA6">
              <w:rPr>
                <w:b/>
                <w:bCs/>
                <w:sz w:val="16"/>
                <w:szCs w:val="16"/>
              </w:rPr>
              <w:t xml:space="preserve"> person</w:t>
            </w:r>
            <w:r w:rsidR="00030EA6">
              <w:rPr>
                <w:b/>
                <w:bCs/>
                <w:sz w:val="16"/>
                <w:szCs w:val="16"/>
              </w:rPr>
              <w:t>/användare</w:t>
            </w:r>
            <w:r w:rsidR="006C0AD3" w:rsidRPr="00030EA6">
              <w:rPr>
                <w:b/>
                <w:bCs/>
                <w:sz w:val="16"/>
                <w:szCs w:val="16"/>
              </w:rPr>
              <w:t xml:space="preserve"> från f</w:t>
            </w:r>
            <w:r w:rsidR="008A785F" w:rsidRPr="00030EA6">
              <w:rPr>
                <w:b/>
                <w:bCs/>
                <w:sz w:val="16"/>
                <w:szCs w:val="16"/>
              </w:rPr>
              <w:t>öretag</w:t>
            </w:r>
            <w:r w:rsidR="006C0AD3" w:rsidRPr="00030EA6">
              <w:rPr>
                <w:b/>
                <w:bCs/>
                <w:sz w:val="16"/>
                <w:szCs w:val="16"/>
              </w:rPr>
              <w:t>:</w:t>
            </w:r>
          </w:p>
          <w:p w14:paraId="301B0552" w14:textId="611A841C" w:rsidR="008A785F" w:rsidRPr="005D2C41" w:rsidRDefault="00A01446" w:rsidP="00A01446">
            <w:pPr>
              <w:pStyle w:val="Ledtext"/>
              <w:rPr>
                <w:b/>
                <w:bCs/>
                <w:sz w:val="16"/>
                <w:szCs w:val="16"/>
              </w:rPr>
            </w:pPr>
            <w:r w:rsidRPr="005D2C41">
              <w:rPr>
                <w:sz w:val="16"/>
                <w:szCs w:val="16"/>
              </w:rPr>
              <w:t>SthlmTåg</w:t>
            </w:r>
            <w:r w:rsidR="00112B0A">
              <w:rPr>
                <w:sz w:val="16"/>
                <w:szCs w:val="16"/>
              </w:rPr>
              <w:t>1</w:t>
            </w:r>
            <w:r w:rsidRPr="005D2C41">
              <w:rPr>
                <w:sz w:val="16"/>
                <w:szCs w:val="16"/>
              </w:rPr>
              <w:t>,</w:t>
            </w:r>
            <w:r w:rsidR="0029135F" w:rsidRPr="005D2C41">
              <w:rPr>
                <w:sz w:val="16"/>
                <w:szCs w:val="16"/>
              </w:rPr>
              <w:t xml:space="preserve"> </w:t>
            </w:r>
            <w:r>
              <w:rPr>
                <w:sz w:val="16"/>
                <w:szCs w:val="16"/>
              </w:rPr>
              <w:fldChar w:fldCharType="begin"/>
            </w:r>
            <w:r w:rsidRPr="005D2C41">
              <w:rPr>
                <w:sz w:val="16"/>
                <w:szCs w:val="16"/>
              </w:rPr>
              <w:instrText xml:space="preserve"> MERGEFIELD "Fullt_namn" </w:instrText>
            </w:r>
            <w:r>
              <w:rPr>
                <w:sz w:val="16"/>
                <w:szCs w:val="16"/>
              </w:rPr>
              <w:fldChar w:fldCharType="separate"/>
            </w:r>
            <w:r w:rsidR="00CD0A8C">
              <w:rPr>
                <w:noProof/>
                <w:sz w:val="16"/>
                <w:szCs w:val="16"/>
              </w:rPr>
              <w:t>«Fullt_namn»</w:t>
            </w:r>
            <w:r>
              <w:rPr>
                <w:sz w:val="16"/>
                <w:szCs w:val="16"/>
              </w:rPr>
              <w:fldChar w:fldCharType="end"/>
            </w:r>
          </w:p>
        </w:tc>
        <w:tc>
          <w:tcPr>
            <w:tcW w:w="2254" w:type="dxa"/>
            <w:vMerge w:val="restart"/>
            <w:tcBorders>
              <w:top w:val="single" w:sz="12" w:space="0" w:color="E2E1DD" w:themeColor="accent4"/>
              <w:left w:val="single" w:sz="4" w:space="0" w:color="E2E1DD" w:themeColor="accent4"/>
              <w:bottom w:val="nil"/>
              <w:right w:val="single" w:sz="4" w:space="0" w:color="E2E1DD" w:themeColor="accent4"/>
            </w:tcBorders>
          </w:tcPr>
          <w:p w14:paraId="17A7DE61" w14:textId="23ECB268" w:rsidR="008A785F" w:rsidRPr="00030EA6" w:rsidRDefault="008A785F" w:rsidP="00380C52">
            <w:pPr>
              <w:pStyle w:val="Ledtext"/>
              <w:rPr>
                <w:b/>
                <w:bCs/>
                <w:sz w:val="16"/>
                <w:szCs w:val="16"/>
              </w:rPr>
            </w:pPr>
            <w:r w:rsidRPr="00030EA6">
              <w:rPr>
                <w:b/>
                <w:bCs/>
                <w:sz w:val="16"/>
                <w:szCs w:val="16"/>
              </w:rPr>
              <w:t>(</w:t>
            </w:r>
            <w:r w:rsidR="00030EA6">
              <w:rPr>
                <w:b/>
                <w:bCs/>
                <w:sz w:val="16"/>
                <w:szCs w:val="16"/>
              </w:rPr>
              <w:t>6</w:t>
            </w:r>
            <w:r w:rsidRPr="00030EA6">
              <w:rPr>
                <w:b/>
                <w:bCs/>
                <w:sz w:val="16"/>
                <w:szCs w:val="16"/>
              </w:rPr>
              <w:t xml:space="preserve"> siffror</w:t>
            </w:r>
            <w:r w:rsidR="00030EA6">
              <w:rPr>
                <w:b/>
                <w:bCs/>
                <w:sz w:val="16"/>
                <w:szCs w:val="16"/>
              </w:rPr>
              <w:t xml:space="preserve"> en</w:t>
            </w:r>
            <w:r w:rsidR="00932CA3">
              <w:rPr>
                <w:b/>
                <w:bCs/>
                <w:sz w:val="16"/>
                <w:szCs w:val="16"/>
              </w:rPr>
              <w:t>d</w:t>
            </w:r>
            <w:r w:rsidR="00030EA6">
              <w:rPr>
                <w:b/>
                <w:bCs/>
                <w:sz w:val="16"/>
                <w:szCs w:val="16"/>
              </w:rPr>
              <w:t>ast</w:t>
            </w:r>
            <w:r w:rsidRPr="00030EA6">
              <w:rPr>
                <w:b/>
                <w:bCs/>
                <w:sz w:val="16"/>
                <w:szCs w:val="16"/>
              </w:rPr>
              <w:t>)</w:t>
            </w:r>
          </w:p>
          <w:p w14:paraId="1E0ADC93" w14:textId="296C20F5" w:rsidR="008A785F" w:rsidRPr="006C0AD3" w:rsidRDefault="00DD17ED" w:rsidP="00AD64A2">
            <w:pPr>
              <w:rPr>
                <w:sz w:val="16"/>
                <w:szCs w:val="16"/>
              </w:rPr>
            </w:pPr>
            <w:r>
              <w:rPr>
                <w:sz w:val="16"/>
                <w:szCs w:val="16"/>
              </w:rPr>
              <w:fldChar w:fldCharType="begin"/>
            </w:r>
            <w:r>
              <w:rPr>
                <w:sz w:val="16"/>
                <w:szCs w:val="16"/>
              </w:rPr>
              <w:instrText xml:space="preserve"> MERGEFIELD "KortPersonummer" </w:instrText>
            </w:r>
            <w:r>
              <w:rPr>
                <w:sz w:val="16"/>
                <w:szCs w:val="16"/>
              </w:rPr>
              <w:fldChar w:fldCharType="separate"/>
            </w:r>
            <w:r w:rsidR="00CD0A8C">
              <w:rPr>
                <w:noProof/>
                <w:sz w:val="16"/>
                <w:szCs w:val="16"/>
              </w:rPr>
              <w:t>«KortPersonummer»</w:t>
            </w:r>
            <w:r>
              <w:rPr>
                <w:sz w:val="16"/>
                <w:szCs w:val="16"/>
              </w:rPr>
              <w:fldChar w:fldCharType="end"/>
            </w:r>
          </w:p>
        </w:tc>
        <w:tc>
          <w:tcPr>
            <w:tcW w:w="2996" w:type="dxa"/>
            <w:tcBorders>
              <w:top w:val="single" w:sz="12" w:space="0" w:color="E2E1DD" w:themeColor="accent4"/>
              <w:left w:val="single" w:sz="4" w:space="0" w:color="E2E1DD" w:themeColor="accent4"/>
              <w:bottom w:val="single" w:sz="12" w:space="0" w:color="E2E1DD" w:themeColor="accent4"/>
            </w:tcBorders>
          </w:tcPr>
          <w:p w14:paraId="21BCA2C2" w14:textId="77777777" w:rsidR="008A785F" w:rsidRPr="00030EA6" w:rsidRDefault="008A785F" w:rsidP="00380C52">
            <w:pPr>
              <w:pStyle w:val="Ledtext"/>
              <w:rPr>
                <w:b/>
                <w:bCs/>
                <w:sz w:val="16"/>
                <w:szCs w:val="16"/>
              </w:rPr>
            </w:pPr>
            <w:r w:rsidRPr="00030EA6">
              <w:rPr>
                <w:b/>
                <w:bCs/>
                <w:sz w:val="16"/>
                <w:szCs w:val="16"/>
              </w:rPr>
              <w:t xml:space="preserve">Befintligt </w:t>
            </w:r>
            <w:r w:rsidR="006C0AD3" w:rsidRPr="00030EA6">
              <w:rPr>
                <w:b/>
                <w:bCs/>
                <w:sz w:val="16"/>
                <w:szCs w:val="16"/>
              </w:rPr>
              <w:t>kortnummer vid byte, förändring eller utredning:</w:t>
            </w:r>
          </w:p>
          <w:sdt>
            <w:sdtPr>
              <w:rPr>
                <w:sz w:val="16"/>
                <w:szCs w:val="16"/>
              </w:rPr>
              <w:id w:val="-1807846988"/>
              <w:placeholder>
                <w:docPart w:val="32BF4AD13D594935900B77D89B2C159D"/>
              </w:placeholder>
              <w:showingPlcHdr/>
              <w:text/>
            </w:sdtPr>
            <w:sdtEndPr/>
            <w:sdtContent>
              <w:p w14:paraId="5CBCBE86" w14:textId="410DE3E7" w:rsidR="008A785F" w:rsidRPr="006C0AD3" w:rsidRDefault="00965700" w:rsidP="00380C52">
                <w:pPr>
                  <w:pStyle w:val="Ledtext"/>
                  <w:rPr>
                    <w:sz w:val="16"/>
                    <w:szCs w:val="16"/>
                  </w:rPr>
                </w:pPr>
                <w:r w:rsidRPr="00FE38AA">
                  <w:rPr>
                    <w:rStyle w:val="Platshllartext"/>
                    <w:rFonts w:eastAsiaTheme="majorEastAsia"/>
                  </w:rPr>
                  <w:t>Klicka här för att ange text.</w:t>
                </w:r>
              </w:p>
            </w:sdtContent>
          </w:sdt>
        </w:tc>
      </w:tr>
      <w:tr w:rsidR="008A785F" w:rsidRPr="007B4876" w14:paraId="59C1310C" w14:textId="77777777" w:rsidTr="007B4876">
        <w:trPr>
          <w:trHeight w:val="795"/>
        </w:trPr>
        <w:tc>
          <w:tcPr>
            <w:tcW w:w="2958" w:type="dxa"/>
            <w:tcBorders>
              <w:top w:val="single" w:sz="12" w:space="0" w:color="E2E1DD" w:themeColor="accent4"/>
              <w:bottom w:val="single" w:sz="12" w:space="0" w:color="E2E1DD" w:themeColor="accent4"/>
              <w:right w:val="single" w:sz="4" w:space="0" w:color="E2E1DD" w:themeColor="accent4"/>
            </w:tcBorders>
          </w:tcPr>
          <w:p w14:paraId="64FBD5A0" w14:textId="77777777" w:rsidR="00BE4532" w:rsidRDefault="008A785F" w:rsidP="004865A4">
            <w:pPr>
              <w:rPr>
                <w:b/>
                <w:bCs/>
                <w:sz w:val="16"/>
                <w:szCs w:val="16"/>
              </w:rPr>
            </w:pPr>
            <w:r w:rsidRPr="007B4876">
              <w:rPr>
                <w:b/>
                <w:bCs/>
                <w:sz w:val="16"/>
                <w:szCs w:val="16"/>
              </w:rPr>
              <w:t xml:space="preserve">Namn på </w:t>
            </w:r>
            <w:r w:rsidR="006C0AD3" w:rsidRPr="007B4876">
              <w:rPr>
                <w:b/>
                <w:bCs/>
                <w:sz w:val="16"/>
                <w:szCs w:val="16"/>
              </w:rPr>
              <w:t xml:space="preserve">ansökande </w:t>
            </w:r>
            <w:r w:rsidRPr="007B4876">
              <w:rPr>
                <w:b/>
                <w:bCs/>
                <w:sz w:val="16"/>
                <w:szCs w:val="16"/>
              </w:rPr>
              <w:t>kortinnehavare</w:t>
            </w:r>
            <w:r w:rsidR="00030EA6" w:rsidRPr="007B4876">
              <w:rPr>
                <w:b/>
                <w:bCs/>
                <w:sz w:val="16"/>
                <w:szCs w:val="16"/>
              </w:rPr>
              <w:t>:</w:t>
            </w:r>
          </w:p>
          <w:p w14:paraId="0A8ECE19" w14:textId="7A44D480" w:rsidR="008A785F" w:rsidRPr="00BE4532" w:rsidRDefault="00A01446" w:rsidP="004865A4">
            <w:pPr>
              <w:rPr>
                <w:sz w:val="16"/>
                <w:szCs w:val="16"/>
              </w:rPr>
            </w:pPr>
            <w:r w:rsidRPr="00BE4532">
              <w:rPr>
                <w:sz w:val="16"/>
                <w:szCs w:val="16"/>
              </w:rPr>
              <w:fldChar w:fldCharType="begin"/>
            </w:r>
            <w:r w:rsidRPr="00BE4532">
              <w:rPr>
                <w:sz w:val="16"/>
                <w:szCs w:val="16"/>
              </w:rPr>
              <w:instrText xml:space="preserve"> MERGEFIELD "Fullt_namn" </w:instrText>
            </w:r>
            <w:r w:rsidRPr="00BE4532">
              <w:rPr>
                <w:sz w:val="16"/>
                <w:szCs w:val="16"/>
              </w:rPr>
              <w:fldChar w:fldCharType="separate"/>
            </w:r>
            <w:r w:rsidR="00CD0A8C">
              <w:rPr>
                <w:noProof/>
                <w:sz w:val="16"/>
                <w:szCs w:val="16"/>
              </w:rPr>
              <w:t>«Fullt_namn»</w:t>
            </w:r>
            <w:r w:rsidRPr="00BE4532">
              <w:rPr>
                <w:sz w:val="16"/>
                <w:szCs w:val="16"/>
              </w:rPr>
              <w:fldChar w:fldCharType="end"/>
            </w:r>
          </w:p>
        </w:tc>
        <w:tc>
          <w:tcPr>
            <w:tcW w:w="2254" w:type="dxa"/>
            <w:vMerge/>
            <w:tcBorders>
              <w:left w:val="single" w:sz="4" w:space="0" w:color="E2E1DD" w:themeColor="accent4"/>
              <w:bottom w:val="single" w:sz="12" w:space="0" w:color="E2E1DD" w:themeColor="accent4"/>
              <w:right w:val="single" w:sz="4" w:space="0" w:color="E2E1DD" w:themeColor="accent4"/>
            </w:tcBorders>
          </w:tcPr>
          <w:p w14:paraId="23854F74" w14:textId="77777777" w:rsidR="008A785F" w:rsidRPr="007B4876" w:rsidRDefault="008A785F" w:rsidP="00B547F4">
            <w:pPr>
              <w:pStyle w:val="Ledtext"/>
              <w:rPr>
                <w:sz w:val="16"/>
                <w:szCs w:val="16"/>
              </w:rPr>
            </w:pPr>
          </w:p>
        </w:tc>
        <w:tc>
          <w:tcPr>
            <w:tcW w:w="2996" w:type="dxa"/>
            <w:tcBorders>
              <w:top w:val="single" w:sz="12" w:space="0" w:color="E2E1DD" w:themeColor="accent4"/>
              <w:left w:val="single" w:sz="4" w:space="0" w:color="E2E1DD" w:themeColor="accent4"/>
              <w:bottom w:val="single" w:sz="12" w:space="0" w:color="E2E1DD" w:themeColor="accent4"/>
            </w:tcBorders>
          </w:tcPr>
          <w:p w14:paraId="4C45DBB9" w14:textId="77777777" w:rsidR="008A785F" w:rsidRDefault="006C0AD3" w:rsidP="004865A4">
            <w:pPr>
              <w:pStyle w:val="Ledtext"/>
              <w:rPr>
                <w:sz w:val="16"/>
                <w:szCs w:val="16"/>
              </w:rPr>
            </w:pPr>
            <w:r w:rsidRPr="007B4876">
              <w:rPr>
                <w:b/>
                <w:bCs/>
                <w:sz w:val="16"/>
                <w:szCs w:val="16"/>
              </w:rPr>
              <w:t>Tilldelat n</w:t>
            </w:r>
            <w:r w:rsidR="008A785F" w:rsidRPr="007B4876">
              <w:rPr>
                <w:b/>
                <w:bCs/>
                <w:sz w:val="16"/>
                <w:szCs w:val="16"/>
              </w:rPr>
              <w:t xml:space="preserve">ytt </w:t>
            </w:r>
            <w:r w:rsidRPr="007B4876">
              <w:rPr>
                <w:b/>
                <w:bCs/>
                <w:sz w:val="16"/>
                <w:szCs w:val="16"/>
              </w:rPr>
              <w:t>kortnummer</w:t>
            </w:r>
            <w:r w:rsidR="00030EA6" w:rsidRPr="007B4876">
              <w:rPr>
                <w:sz w:val="16"/>
                <w:szCs w:val="16"/>
              </w:rPr>
              <w:t>:</w:t>
            </w:r>
          </w:p>
          <w:p w14:paraId="2F0B2618" w14:textId="3DE4F3E9" w:rsidR="008A785F" w:rsidRPr="007B4876" w:rsidRDefault="00A01446" w:rsidP="00B547F4">
            <w:pPr>
              <w:pStyle w:val="Ledtext"/>
              <w:rPr>
                <w:sz w:val="16"/>
                <w:szCs w:val="16"/>
              </w:rPr>
            </w:pPr>
            <w:r>
              <w:rPr>
                <w:sz w:val="16"/>
                <w:szCs w:val="16"/>
              </w:rPr>
              <w:fldChar w:fldCharType="begin"/>
            </w:r>
            <w:r>
              <w:rPr>
                <w:sz w:val="16"/>
                <w:szCs w:val="16"/>
              </w:rPr>
              <w:instrText xml:space="preserve"> MERGEFIELD EMkod </w:instrText>
            </w:r>
            <w:r w:rsidR="00CD0A8C">
              <w:rPr>
                <w:sz w:val="16"/>
                <w:szCs w:val="16"/>
              </w:rPr>
              <w:fldChar w:fldCharType="separate"/>
            </w:r>
            <w:r w:rsidR="00CD0A8C">
              <w:rPr>
                <w:noProof/>
                <w:sz w:val="16"/>
                <w:szCs w:val="16"/>
              </w:rPr>
              <w:t>«EMkod»</w:t>
            </w:r>
            <w:r>
              <w:rPr>
                <w:sz w:val="16"/>
                <w:szCs w:val="16"/>
              </w:rPr>
              <w:fldChar w:fldCharType="end"/>
            </w:r>
          </w:p>
        </w:tc>
      </w:tr>
      <w:tr w:rsidR="008A785F" w14:paraId="6CAA263C" w14:textId="77777777" w:rsidTr="007B4876">
        <w:tblPrEx>
          <w:tblCellMar>
            <w:bottom w:w="0" w:type="dxa"/>
          </w:tblCellMar>
        </w:tblPrEx>
        <w:trPr>
          <w:trHeight w:hRule="exact" w:val="344"/>
        </w:trPr>
        <w:tc>
          <w:tcPr>
            <w:tcW w:w="2958" w:type="dxa"/>
            <w:shd w:val="clear" w:color="auto" w:fill="F06600" w:themeFill="accent1"/>
            <w:vAlign w:val="bottom"/>
          </w:tcPr>
          <w:p w14:paraId="63837A64" w14:textId="77777777" w:rsidR="008A785F" w:rsidRPr="006C0AD3" w:rsidRDefault="006C0AD3" w:rsidP="008A785F">
            <w:pPr>
              <w:pStyle w:val="Tabellrubrik"/>
              <w:rPr>
                <w:sz w:val="16"/>
                <w:szCs w:val="16"/>
              </w:rPr>
            </w:pPr>
            <w:r w:rsidRPr="006C0AD3">
              <w:rPr>
                <w:sz w:val="16"/>
                <w:szCs w:val="16"/>
              </w:rPr>
              <w:t>Önska</w:t>
            </w:r>
            <w:r w:rsidR="001B3BE1">
              <w:rPr>
                <w:sz w:val="16"/>
                <w:szCs w:val="16"/>
              </w:rPr>
              <w:t>r</w:t>
            </w:r>
            <w:r w:rsidRPr="006C0AD3">
              <w:rPr>
                <w:sz w:val="16"/>
                <w:szCs w:val="16"/>
              </w:rPr>
              <w:t xml:space="preserve"> pink</w:t>
            </w:r>
            <w:r w:rsidR="008A785F" w:rsidRPr="006C0AD3">
              <w:rPr>
                <w:sz w:val="16"/>
                <w:szCs w:val="16"/>
              </w:rPr>
              <w:t>od</w:t>
            </w:r>
            <w:r w:rsidRPr="006C0AD3">
              <w:rPr>
                <w:sz w:val="16"/>
                <w:szCs w:val="16"/>
              </w:rPr>
              <w:t>:</w:t>
            </w:r>
          </w:p>
        </w:tc>
        <w:tc>
          <w:tcPr>
            <w:tcW w:w="5250" w:type="dxa"/>
            <w:gridSpan w:val="2"/>
            <w:shd w:val="clear" w:color="auto" w:fill="F06600" w:themeFill="accent1"/>
            <w:vAlign w:val="bottom"/>
          </w:tcPr>
          <w:p w14:paraId="45FB30C9" w14:textId="77777777" w:rsidR="008A785F" w:rsidRPr="006C0AD3" w:rsidRDefault="00030EA6" w:rsidP="008A785F">
            <w:pPr>
              <w:pStyle w:val="Tabellrubrik"/>
              <w:rPr>
                <w:sz w:val="16"/>
                <w:szCs w:val="16"/>
              </w:rPr>
            </w:pPr>
            <w:r>
              <w:rPr>
                <w:sz w:val="16"/>
                <w:szCs w:val="16"/>
              </w:rPr>
              <w:t>An</w:t>
            </w:r>
            <w:r w:rsidR="007B4876">
              <w:rPr>
                <w:sz w:val="16"/>
                <w:szCs w:val="16"/>
              </w:rPr>
              <w:t>ge önskad</w:t>
            </w:r>
            <w:r w:rsidR="006C0AD3" w:rsidRPr="006C0AD3">
              <w:rPr>
                <w:sz w:val="16"/>
                <w:szCs w:val="16"/>
              </w:rPr>
              <w:t xml:space="preserve"> behörighet</w:t>
            </w:r>
            <w:r w:rsidR="001B3BE1">
              <w:rPr>
                <w:sz w:val="16"/>
                <w:szCs w:val="16"/>
              </w:rPr>
              <w:t xml:space="preserve"> </w:t>
            </w:r>
            <w:r w:rsidR="006C0AD3" w:rsidRPr="006C0AD3">
              <w:rPr>
                <w:sz w:val="16"/>
                <w:szCs w:val="16"/>
              </w:rPr>
              <w:t>till fastighet:</w:t>
            </w:r>
          </w:p>
          <w:p w14:paraId="508B5C6B" w14:textId="77777777" w:rsidR="008A785F" w:rsidRPr="006C0AD3" w:rsidRDefault="008A785F" w:rsidP="008A785F">
            <w:pPr>
              <w:pStyle w:val="Tabellrubrik"/>
              <w:rPr>
                <w:sz w:val="16"/>
                <w:szCs w:val="16"/>
              </w:rPr>
            </w:pPr>
            <w:r w:rsidRPr="006C0AD3">
              <w:rPr>
                <w:sz w:val="16"/>
                <w:szCs w:val="16"/>
              </w:rPr>
              <w:t>Kortnummer</w:t>
            </w:r>
          </w:p>
          <w:p w14:paraId="0D656711" w14:textId="77777777" w:rsidR="008A785F" w:rsidRPr="006C0AD3" w:rsidRDefault="008A785F" w:rsidP="008A785F">
            <w:pPr>
              <w:pStyle w:val="Tabellrubrik"/>
              <w:rPr>
                <w:sz w:val="16"/>
                <w:szCs w:val="16"/>
              </w:rPr>
            </w:pPr>
            <w:r w:rsidRPr="006C0AD3">
              <w:rPr>
                <w:sz w:val="16"/>
                <w:szCs w:val="16"/>
              </w:rPr>
              <w:t>Kod</w:t>
            </w:r>
          </w:p>
          <w:p w14:paraId="062FA3C3" w14:textId="77777777" w:rsidR="008A785F" w:rsidRPr="006C0AD3" w:rsidRDefault="008A785F" w:rsidP="008A785F">
            <w:pPr>
              <w:pStyle w:val="Tabellrubrik"/>
              <w:rPr>
                <w:sz w:val="16"/>
                <w:szCs w:val="16"/>
              </w:rPr>
            </w:pPr>
            <w:r w:rsidRPr="006C0AD3">
              <w:rPr>
                <w:sz w:val="16"/>
                <w:szCs w:val="16"/>
              </w:rPr>
              <w:t>Åtgärd</w:t>
            </w:r>
          </w:p>
        </w:tc>
      </w:tr>
      <w:tr w:rsidR="008A785F" w14:paraId="497D4BF6" w14:textId="77777777" w:rsidTr="007B4876">
        <w:tblPrEx>
          <w:tblCellMar>
            <w:bottom w:w="0" w:type="dxa"/>
          </w:tblCellMar>
        </w:tblPrEx>
        <w:trPr>
          <w:trHeight w:hRule="exact" w:val="124"/>
        </w:trPr>
        <w:tc>
          <w:tcPr>
            <w:tcW w:w="2958" w:type="dxa"/>
          </w:tcPr>
          <w:p w14:paraId="5689C70E" w14:textId="77777777" w:rsidR="008A785F" w:rsidRPr="006C0AD3" w:rsidRDefault="008A785F" w:rsidP="008A785F">
            <w:pPr>
              <w:pStyle w:val="Ledtext"/>
              <w:rPr>
                <w:sz w:val="16"/>
                <w:szCs w:val="16"/>
              </w:rPr>
            </w:pPr>
          </w:p>
        </w:tc>
        <w:tc>
          <w:tcPr>
            <w:tcW w:w="5250" w:type="dxa"/>
            <w:gridSpan w:val="2"/>
          </w:tcPr>
          <w:p w14:paraId="7EA63647" w14:textId="77777777" w:rsidR="008A785F" w:rsidRPr="006C0AD3" w:rsidRDefault="008A785F" w:rsidP="008A785F">
            <w:pPr>
              <w:pStyle w:val="Ledtext"/>
              <w:rPr>
                <w:sz w:val="16"/>
                <w:szCs w:val="16"/>
              </w:rPr>
            </w:pPr>
          </w:p>
        </w:tc>
      </w:tr>
      <w:tr w:rsidR="008A785F" w14:paraId="3101688D" w14:textId="77777777" w:rsidTr="007B4876">
        <w:tblPrEx>
          <w:tblCellMar>
            <w:bottom w:w="0" w:type="dxa"/>
          </w:tblCellMar>
        </w:tblPrEx>
        <w:trPr>
          <w:trHeight w:val="806"/>
        </w:trPr>
        <w:tc>
          <w:tcPr>
            <w:tcW w:w="2958" w:type="dxa"/>
            <w:tcBorders>
              <w:bottom w:val="nil"/>
            </w:tcBorders>
          </w:tcPr>
          <w:p w14:paraId="66D7F41B" w14:textId="6F4FF368" w:rsidR="008A785F" w:rsidRPr="006C0AD3" w:rsidRDefault="00DD17ED" w:rsidP="00804669">
            <w:pPr>
              <w:rPr>
                <w:sz w:val="16"/>
                <w:szCs w:val="16"/>
              </w:rPr>
            </w:pPr>
            <w:r>
              <w:rPr>
                <w:sz w:val="16"/>
                <w:szCs w:val="16"/>
              </w:rPr>
              <w:fldChar w:fldCharType="begin"/>
            </w:r>
            <w:r>
              <w:rPr>
                <w:sz w:val="16"/>
                <w:szCs w:val="16"/>
              </w:rPr>
              <w:instrText xml:space="preserve"> MERGEFIELD "SistaFyra" </w:instrText>
            </w:r>
            <w:r>
              <w:rPr>
                <w:sz w:val="16"/>
                <w:szCs w:val="16"/>
              </w:rPr>
              <w:fldChar w:fldCharType="separate"/>
            </w:r>
            <w:r w:rsidR="00CD0A8C">
              <w:rPr>
                <w:noProof/>
                <w:sz w:val="16"/>
                <w:szCs w:val="16"/>
              </w:rPr>
              <w:t>«SistaFyra»</w:t>
            </w:r>
            <w:r>
              <w:rPr>
                <w:sz w:val="16"/>
                <w:szCs w:val="16"/>
              </w:rPr>
              <w:fldChar w:fldCharType="end"/>
            </w:r>
          </w:p>
        </w:tc>
        <w:sdt>
          <w:sdtPr>
            <w:rPr>
              <w:sz w:val="16"/>
              <w:szCs w:val="16"/>
            </w:rPr>
            <w:alias w:val="Tågoperatör SJ"/>
            <w:tag w:val="Tågoperatör SJ"/>
            <w:id w:val="1801806939"/>
            <w:lock w:val="sdtLocked"/>
            <w:placeholder>
              <w:docPart w:val="A60E7F9D08EC4963A13C83FA57C81608"/>
            </w:placeholder>
            <w:comboBox>
              <w:listItem w:value="Välj ett objekt."/>
              <w:listItem w:displayText="SJ Sodhexo Omkläd Hus C" w:value="SJ Sodhexo Omkläd Hus C"/>
              <w:listItem w:displayText="SJ BX" w:value="SJ BX"/>
              <w:listItem w:displayText="SJ Lounge" w:value="SJ Lounge"/>
              <w:listItem w:displayText="SJ Norrlandståg" w:value="SJ Norrlandståg"/>
              <w:listItem w:displayText="SJ Tass" w:value="SJ Tass"/>
              <w:listItem w:displayText="SJ Tass special" w:value="SJ Tass special"/>
            </w:comboBox>
          </w:sdtPr>
          <w:sdtEndPr/>
          <w:sdtContent>
            <w:tc>
              <w:tcPr>
                <w:tcW w:w="5250" w:type="dxa"/>
                <w:gridSpan w:val="2"/>
                <w:tcBorders>
                  <w:bottom w:val="nil"/>
                </w:tcBorders>
              </w:tcPr>
              <w:p w14:paraId="05BCA48D" w14:textId="2E3E40B5" w:rsidR="008A785F" w:rsidRPr="006C0AD3" w:rsidRDefault="00AA04E5" w:rsidP="00804669">
                <w:pPr>
                  <w:rPr>
                    <w:sz w:val="16"/>
                    <w:szCs w:val="16"/>
                  </w:rPr>
                </w:pPr>
                <w:r>
                  <w:rPr>
                    <w:sz w:val="16"/>
                    <w:szCs w:val="16"/>
                  </w:rPr>
                  <w:t>SJ Tass</w:t>
                </w:r>
              </w:p>
            </w:tc>
          </w:sdtContent>
        </w:sdt>
      </w:tr>
      <w:tr w:rsidR="007B4876" w:rsidRPr="00684FA2" w14:paraId="506AD0E8" w14:textId="77777777" w:rsidTr="007B4876">
        <w:tblPrEx>
          <w:tblCellMar>
            <w:top w:w="0" w:type="dxa"/>
            <w:left w:w="0" w:type="dxa"/>
            <w:bottom w:w="0" w:type="dxa"/>
          </w:tblCellMar>
        </w:tblPrEx>
        <w:trPr>
          <w:trHeight w:hRule="exact" w:val="907"/>
        </w:trPr>
        <w:tc>
          <w:tcPr>
            <w:tcW w:w="2958" w:type="dxa"/>
          </w:tcPr>
          <w:p w14:paraId="1E14ACF6" w14:textId="77777777" w:rsidR="007B4876" w:rsidRPr="007B4876" w:rsidRDefault="007B4876" w:rsidP="00837459">
            <w:pPr>
              <w:pStyle w:val="Ledtext"/>
              <w:rPr>
                <w:b/>
                <w:bCs/>
                <w:sz w:val="16"/>
                <w:szCs w:val="16"/>
              </w:rPr>
            </w:pPr>
            <w:r w:rsidRPr="007B4876">
              <w:rPr>
                <w:b/>
                <w:bCs/>
                <w:sz w:val="16"/>
                <w:szCs w:val="16"/>
              </w:rPr>
              <w:lastRenderedPageBreak/>
              <w:t>Övrigt:</w:t>
            </w:r>
          </w:p>
          <w:p w14:paraId="1A3C14A3" w14:textId="3CE9038A" w:rsidR="007B4876" w:rsidRDefault="007B4876" w:rsidP="007B4876">
            <w:pPr>
              <w:pStyle w:val="Ledtext"/>
              <w:rPr>
                <w:sz w:val="16"/>
                <w:szCs w:val="16"/>
              </w:rPr>
            </w:pPr>
          </w:p>
          <w:p w14:paraId="0DF07EB2" w14:textId="77777777" w:rsidR="007B4876" w:rsidRPr="00684FA2" w:rsidRDefault="007B4876" w:rsidP="00837459">
            <w:pPr>
              <w:rPr>
                <w:sz w:val="14"/>
                <w:szCs w:val="14"/>
              </w:rPr>
            </w:pPr>
          </w:p>
        </w:tc>
        <w:tc>
          <w:tcPr>
            <w:tcW w:w="5250" w:type="dxa"/>
            <w:gridSpan w:val="2"/>
          </w:tcPr>
          <w:p w14:paraId="5E391F18" w14:textId="77777777" w:rsidR="007B4876" w:rsidRPr="00684FA2" w:rsidRDefault="007B4876" w:rsidP="00837459"/>
        </w:tc>
      </w:tr>
    </w:tbl>
    <w:p w14:paraId="2CDD316B" w14:textId="77777777" w:rsidR="007B4876" w:rsidRDefault="007B4876" w:rsidP="00866DB9">
      <w:pPr>
        <w:pStyle w:val="Handlggare"/>
        <w:rPr>
          <w:b/>
          <w:color w:val="555552" w:themeColor="accent2"/>
          <w:sz w:val="16"/>
          <w:szCs w:val="16"/>
        </w:rPr>
      </w:pPr>
    </w:p>
    <w:p w14:paraId="3CBDA73E" w14:textId="77777777" w:rsidR="007B4876" w:rsidRDefault="007B4876" w:rsidP="00866DB9">
      <w:pPr>
        <w:pStyle w:val="Handlggare"/>
        <w:rPr>
          <w:b/>
          <w:color w:val="555552" w:themeColor="accent2"/>
          <w:sz w:val="16"/>
          <w:szCs w:val="16"/>
        </w:rPr>
      </w:pPr>
    </w:p>
    <w:p w14:paraId="52C5D967" w14:textId="77777777" w:rsidR="00866DB9" w:rsidRDefault="006C0AD3" w:rsidP="00866DB9">
      <w:pPr>
        <w:pStyle w:val="Handlggare"/>
        <w:rPr>
          <w:b/>
          <w:color w:val="555552" w:themeColor="accent2"/>
          <w:sz w:val="16"/>
          <w:szCs w:val="16"/>
        </w:rPr>
      </w:pPr>
      <w:r>
        <w:rPr>
          <w:b/>
          <w:color w:val="555552" w:themeColor="accent2"/>
          <w:sz w:val="16"/>
          <w:szCs w:val="16"/>
        </w:rPr>
        <w:t>Till b</w:t>
      </w:r>
      <w:r w:rsidR="00866DB9" w:rsidRPr="00D02F2A">
        <w:rPr>
          <w:b/>
          <w:color w:val="555552" w:themeColor="accent2"/>
          <w:sz w:val="16"/>
          <w:szCs w:val="16"/>
        </w:rPr>
        <w:t>livande kortinnehavare</w:t>
      </w:r>
      <w:r>
        <w:rPr>
          <w:b/>
          <w:color w:val="555552" w:themeColor="accent2"/>
          <w:sz w:val="16"/>
          <w:szCs w:val="16"/>
        </w:rPr>
        <w:t>:</w:t>
      </w:r>
      <w:r w:rsidR="00866DB9" w:rsidRPr="00D02F2A">
        <w:rPr>
          <w:b/>
          <w:color w:val="555552" w:themeColor="accent2"/>
          <w:sz w:val="16"/>
          <w:szCs w:val="16"/>
        </w:rPr>
        <w:t xml:space="preserve"> </w:t>
      </w:r>
    </w:p>
    <w:p w14:paraId="0B322322" w14:textId="77777777" w:rsidR="00030EA6" w:rsidRPr="00030EA6" w:rsidRDefault="00030EA6" w:rsidP="00866DB9">
      <w:pPr>
        <w:pStyle w:val="Handlggare"/>
        <w:rPr>
          <w:bCs/>
          <w:color w:val="555552" w:themeColor="accent2"/>
          <w:sz w:val="16"/>
          <w:szCs w:val="16"/>
        </w:rPr>
      </w:pPr>
      <w:r w:rsidRPr="00030EA6">
        <w:rPr>
          <w:bCs/>
          <w:color w:val="555552" w:themeColor="accent2"/>
          <w:sz w:val="16"/>
          <w:szCs w:val="16"/>
        </w:rPr>
        <w:t>Passerkort</w:t>
      </w:r>
      <w:r w:rsidR="007B4876">
        <w:rPr>
          <w:bCs/>
          <w:color w:val="555552" w:themeColor="accent2"/>
          <w:sz w:val="16"/>
          <w:szCs w:val="16"/>
        </w:rPr>
        <w:t>et</w:t>
      </w:r>
      <w:r w:rsidRPr="00030EA6">
        <w:rPr>
          <w:bCs/>
          <w:color w:val="555552" w:themeColor="accent2"/>
          <w:sz w:val="16"/>
          <w:szCs w:val="16"/>
        </w:rPr>
        <w:t xml:space="preserve"> är</w:t>
      </w:r>
      <w:r w:rsidR="007B4876">
        <w:rPr>
          <w:bCs/>
          <w:color w:val="555552" w:themeColor="accent2"/>
          <w:sz w:val="16"/>
          <w:szCs w:val="16"/>
        </w:rPr>
        <w:t xml:space="preserve"> att betrakta som</w:t>
      </w:r>
      <w:r w:rsidRPr="00030EA6">
        <w:rPr>
          <w:bCs/>
          <w:color w:val="555552" w:themeColor="accent2"/>
          <w:sz w:val="16"/>
          <w:szCs w:val="16"/>
        </w:rPr>
        <w:t xml:space="preserve"> en värdehandling.</w:t>
      </w:r>
    </w:p>
    <w:p w14:paraId="1D7A733F" w14:textId="77777777" w:rsidR="007B4876" w:rsidRPr="007B4876" w:rsidRDefault="00866DB9" w:rsidP="00866DB9">
      <w:pPr>
        <w:pStyle w:val="Handlggare"/>
        <w:rPr>
          <w:color w:val="0563C1" w:themeColor="hyperlink"/>
          <w:sz w:val="16"/>
          <w:szCs w:val="16"/>
          <w:u w:val="single"/>
        </w:rPr>
      </w:pPr>
      <w:r w:rsidRPr="00030EA6">
        <w:rPr>
          <w:color w:val="555552" w:themeColor="accent2"/>
          <w:sz w:val="16"/>
          <w:szCs w:val="16"/>
        </w:rPr>
        <w:t xml:space="preserve">Uppgifterna på kortet har lämnats av din arbetsgivare. Jernhusen behöver spara och behandla personuppgifterna om dig som är mottagare av passerkort för att kunna ha kontroll över vilka personer som har tillträde till våra fastigheter. De uppgifter vi har fått är förnamn, efternamn och födelsedata (år/månad/dag). Uppgifterna sparas så länge kortet är aktivt och raderas så snart ett återlämnande sker. Mer information om hur Jernhusen behandlar dina personuppgifter hittar du på </w:t>
      </w:r>
      <w:hyperlink r:id="rId14" w:history="1">
        <w:r w:rsidRPr="00030EA6">
          <w:rPr>
            <w:rStyle w:val="Hyperlnk"/>
            <w:sz w:val="16"/>
            <w:szCs w:val="16"/>
          </w:rPr>
          <w:t>www.jernhusen.se/dataskydd</w:t>
        </w:r>
      </w:hyperlink>
    </w:p>
    <w:p w14:paraId="7DA3EB95" w14:textId="77777777" w:rsidR="00866DB9" w:rsidRDefault="00866DB9" w:rsidP="00D15B05">
      <w:pPr>
        <w:pStyle w:val="Rubrik3"/>
      </w:pPr>
    </w:p>
    <w:p w14:paraId="1491C012" w14:textId="77777777" w:rsidR="00866DB9" w:rsidRDefault="00866DB9" w:rsidP="00D15B05">
      <w:pPr>
        <w:pStyle w:val="Rubrik3"/>
      </w:pPr>
    </w:p>
    <w:p w14:paraId="36823FA4" w14:textId="77777777" w:rsidR="00794E4F" w:rsidRDefault="00866DB9" w:rsidP="00D15B05">
      <w:pPr>
        <w:pStyle w:val="Rubrik3"/>
      </w:pPr>
      <w:r w:rsidRPr="00866DB9">
        <w:t>Jag har läst, förstått och godkänner ovanstående information.</w:t>
      </w:r>
    </w:p>
    <w:tbl>
      <w:tblPr>
        <w:tblStyle w:val="Jernhusentabell"/>
        <w:tblW w:w="8260" w:type="dxa"/>
        <w:tblCellMar>
          <w:top w:w="34" w:type="dxa"/>
          <w:left w:w="108" w:type="dxa"/>
        </w:tblCellMar>
        <w:tblLook w:val="04A0" w:firstRow="1" w:lastRow="0" w:firstColumn="1" w:lastColumn="0" w:noHBand="0" w:noVBand="1"/>
      </w:tblPr>
      <w:tblGrid>
        <w:gridCol w:w="8260"/>
      </w:tblGrid>
      <w:tr w:rsidR="00794E4F" w14:paraId="01AA3F07" w14:textId="77777777" w:rsidTr="00710A40">
        <w:trPr>
          <w:trHeight w:val="1077"/>
        </w:trPr>
        <w:tc>
          <w:tcPr>
            <w:tcW w:w="8260" w:type="dxa"/>
            <w:tcBorders>
              <w:top w:val="single" w:sz="12" w:space="0" w:color="E2E1DD" w:themeColor="accent4"/>
              <w:bottom w:val="single" w:sz="12" w:space="0" w:color="E2E1DD" w:themeColor="accent4"/>
            </w:tcBorders>
          </w:tcPr>
          <w:p w14:paraId="3DD04CE5" w14:textId="77777777" w:rsidR="00794E4F" w:rsidRPr="001B3BE1" w:rsidRDefault="00794E4F" w:rsidP="00354431">
            <w:pPr>
              <w:pStyle w:val="Ledtext"/>
              <w:rPr>
                <w:b/>
                <w:bCs/>
              </w:rPr>
            </w:pPr>
            <w:r w:rsidRPr="001B3BE1">
              <w:rPr>
                <w:b/>
                <w:bCs/>
              </w:rPr>
              <w:t>Signatur</w:t>
            </w:r>
          </w:p>
          <w:p w14:paraId="7B22D09E" w14:textId="77777777" w:rsidR="00794E4F" w:rsidRPr="00684FA2" w:rsidRDefault="00794E4F" w:rsidP="00354431">
            <w:pPr>
              <w:pStyle w:val="Ledtext"/>
            </w:pPr>
          </w:p>
        </w:tc>
      </w:tr>
      <w:tr w:rsidR="00794E4F" w:rsidRPr="00684FA2" w14:paraId="719CD7FF" w14:textId="77777777" w:rsidTr="00866DB9">
        <w:tblPrEx>
          <w:tblCellMar>
            <w:top w:w="0" w:type="dxa"/>
          </w:tblCellMar>
        </w:tblPrEx>
        <w:trPr>
          <w:trHeight w:val="466"/>
        </w:trPr>
        <w:tc>
          <w:tcPr>
            <w:tcW w:w="8260" w:type="dxa"/>
            <w:tcBorders>
              <w:top w:val="single" w:sz="12" w:space="0" w:color="E2E1DD" w:themeColor="accent4"/>
              <w:bottom w:val="single" w:sz="12" w:space="0" w:color="E2E1DD" w:themeColor="accent4"/>
            </w:tcBorders>
          </w:tcPr>
          <w:p w14:paraId="7B40AC4E" w14:textId="77777777" w:rsidR="00794E4F" w:rsidRDefault="00794E4F" w:rsidP="00354431">
            <w:pPr>
              <w:pStyle w:val="Ledtext"/>
              <w:rPr>
                <w:b/>
                <w:bCs/>
              </w:rPr>
            </w:pPr>
            <w:r w:rsidRPr="001B3BE1">
              <w:rPr>
                <w:b/>
                <w:bCs/>
              </w:rPr>
              <w:t>Namnförtydligande</w:t>
            </w:r>
          </w:p>
          <w:p w14:paraId="7B1F3873" w14:textId="77777777" w:rsidR="001B3BE1" w:rsidRPr="001B3BE1" w:rsidRDefault="001B3BE1" w:rsidP="00354431">
            <w:pPr>
              <w:pStyle w:val="Ledtext"/>
              <w:rPr>
                <w:b/>
                <w:bCs/>
              </w:rPr>
            </w:pPr>
          </w:p>
          <w:p w14:paraId="77C592C7" w14:textId="77777777" w:rsidR="00794E4F" w:rsidRPr="00794E4F" w:rsidRDefault="00794E4F" w:rsidP="00794E4F"/>
        </w:tc>
      </w:tr>
    </w:tbl>
    <w:p w14:paraId="29174DA5" w14:textId="77777777" w:rsidR="004E5A28" w:rsidRDefault="004E5A28" w:rsidP="004E5A28">
      <w:pPr>
        <w:pStyle w:val="Handlggare"/>
        <w:rPr>
          <w:sz w:val="16"/>
          <w:szCs w:val="16"/>
        </w:rPr>
      </w:pPr>
    </w:p>
    <w:sectPr w:rsidR="004E5A28" w:rsidSect="006C0AD3">
      <w:headerReference w:type="default" r:id="rId15"/>
      <w:footerReference w:type="default" r:id="rId16"/>
      <w:pgSz w:w="11906" w:h="16838"/>
      <w:pgMar w:top="1418" w:right="1701" w:bottom="1701" w:left="1945"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854F" w14:textId="77777777" w:rsidR="00ED1565" w:rsidRDefault="00ED1565" w:rsidP="00DC4A25">
      <w:pPr>
        <w:spacing w:after="0" w:line="240" w:lineRule="auto"/>
      </w:pPr>
      <w:r>
        <w:separator/>
      </w:r>
    </w:p>
  </w:endnote>
  <w:endnote w:type="continuationSeparator" w:id="0">
    <w:p w14:paraId="65D5E82F" w14:textId="77777777" w:rsidR="00ED1565" w:rsidRDefault="00ED1565" w:rsidP="00DC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BB3A" w14:textId="77777777" w:rsidR="00E675D6" w:rsidRPr="00E675D6" w:rsidRDefault="00E675D6">
    <w:pPr>
      <w:pStyle w:val="Sidfot"/>
      <w:rPr>
        <w:b/>
      </w:rPr>
    </w:pPr>
    <w:r w:rsidRPr="00E675D6">
      <w:t xml:space="preserve">Jernhusen </w:t>
    </w:r>
    <w:r>
      <w:t>AB (</w:t>
    </w:r>
    <w:proofErr w:type="spellStart"/>
    <w:r>
      <w:t>publ</w:t>
    </w:r>
    <w:proofErr w:type="spellEnd"/>
    <w:r>
      <w:t>)</w:t>
    </w:r>
    <w:r w:rsidRPr="00E675D6">
      <w:t>, Box 520, 101 30 Stockholm</w:t>
    </w:r>
  </w:p>
  <w:p w14:paraId="5F4251E5" w14:textId="77777777" w:rsidR="00E675D6" w:rsidRPr="00E675D6" w:rsidRDefault="00E675D6">
    <w:pPr>
      <w:pStyle w:val="Sidfot"/>
      <w:rPr>
        <w:b/>
      </w:rPr>
    </w:pPr>
    <w:r w:rsidRPr="00E675D6">
      <w:t>Besöksadress: Västra Järnvägsgatan 23</w:t>
    </w:r>
  </w:p>
  <w:p w14:paraId="0E4CB661" w14:textId="77777777" w:rsidR="006D7239" w:rsidRPr="00E675D6" w:rsidRDefault="00E675D6" w:rsidP="00492A63">
    <w:pPr>
      <w:pStyle w:val="Sidfot"/>
      <w:rPr>
        <w:b/>
      </w:rPr>
    </w:pPr>
    <w:r w:rsidRPr="00E675D6">
      <w:t xml:space="preserve">Organisationsnummer: </w:t>
    </w:r>
    <w:proofErr w:type="gramStart"/>
    <w:r w:rsidRPr="00E675D6">
      <w:t>556584-2027</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A7E17" w14:textId="77777777" w:rsidR="00ED1565" w:rsidRDefault="00ED1565" w:rsidP="00DC4A25">
      <w:pPr>
        <w:spacing w:after="0" w:line="240" w:lineRule="auto"/>
      </w:pPr>
      <w:r>
        <w:separator/>
      </w:r>
    </w:p>
  </w:footnote>
  <w:footnote w:type="continuationSeparator" w:id="0">
    <w:p w14:paraId="195BAB7D" w14:textId="77777777" w:rsidR="00ED1565" w:rsidRDefault="00ED1565" w:rsidP="00DC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9FF" w14:textId="77777777" w:rsidR="00DC4A25" w:rsidRDefault="00893760" w:rsidP="001B3BE1">
    <w:pPr>
      <w:pStyle w:val="Sidhuvud"/>
      <w:tabs>
        <w:tab w:val="clear" w:pos="4536"/>
        <w:tab w:val="clear" w:pos="9072"/>
        <w:tab w:val="right" w:pos="8260"/>
      </w:tabs>
    </w:pPr>
    <w:r>
      <w:rPr>
        <w:noProof/>
      </w:rPr>
      <w:drawing>
        <wp:anchor distT="0" distB="0" distL="114300" distR="114300" simplePos="0" relativeHeight="251658240" behindDoc="0" locked="1" layoutInCell="1" allowOverlap="1" wp14:anchorId="34EFAFEC" wp14:editId="6A3CAD93">
          <wp:simplePos x="0" y="0"/>
          <wp:positionH relativeFrom="page">
            <wp:posOffset>437515</wp:posOffset>
          </wp:positionH>
          <wp:positionV relativeFrom="page">
            <wp:posOffset>275590</wp:posOffset>
          </wp:positionV>
          <wp:extent cx="1407600" cy="296971"/>
          <wp:effectExtent l="0" t="0" r="2540" b="8255"/>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rnhusen Word.png"/>
                  <pic:cNvPicPr/>
                </pic:nvPicPr>
                <pic:blipFill>
                  <a:blip r:embed="rId1">
                    <a:extLst>
                      <a:ext uri="{28A0092B-C50C-407E-A947-70E740481C1C}">
                        <a14:useLocalDpi xmlns:a14="http://schemas.microsoft.com/office/drawing/2010/main" val="0"/>
                      </a:ext>
                    </a:extLst>
                  </a:blip>
                  <a:stretch>
                    <a:fillRect/>
                  </a:stretch>
                </pic:blipFill>
                <pic:spPr>
                  <a:xfrm>
                    <a:off x="0" y="0"/>
                    <a:ext cx="1407600" cy="296971"/>
                  </a:xfrm>
                  <a:prstGeom prst="rect">
                    <a:avLst/>
                  </a:prstGeom>
                </pic:spPr>
              </pic:pic>
            </a:graphicData>
          </a:graphic>
          <wp14:sizeRelH relativeFrom="page">
            <wp14:pctWidth>0</wp14:pctWidth>
          </wp14:sizeRelH>
          <wp14:sizeRelV relativeFrom="page">
            <wp14:pctHeight>0</wp14:pctHeight>
          </wp14:sizeRelV>
        </wp:anchor>
      </w:drawing>
    </w:r>
    <w:r w:rsidR="001B3BE1">
      <w:tab/>
      <w:t>TOP</w:t>
    </w:r>
    <w:r w:rsidR="005B3EF7">
      <w:t>/SJ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B0C9262"/>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57A6E5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A7A2E8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46126E4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427E4"/>
    <w:multiLevelType w:val="multilevel"/>
    <w:tmpl w:val="FFA02814"/>
    <w:styleLink w:val="Listformatnumreradlista"/>
    <w:lvl w:ilvl="0">
      <w:start w:val="1"/>
      <w:numFmt w:val="decimal"/>
      <w:pStyle w:val="Numreradlista"/>
      <w:lvlText w:val="%1."/>
      <w:lvlJc w:val="left"/>
      <w:pPr>
        <w:ind w:left="227" w:hanging="22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3EB256B"/>
    <w:multiLevelType w:val="multilevel"/>
    <w:tmpl w:val="2DBCD9FE"/>
    <w:styleLink w:val="Listformatnumreradelistor"/>
    <w:lvl w:ilvl="0">
      <w:start w:val="1"/>
      <w:numFmt w:val="decimal"/>
      <w:pStyle w:val="Rubrik1numrerad"/>
      <w:lvlText w:val="%1"/>
      <w:lvlJc w:val="left"/>
      <w:pPr>
        <w:tabs>
          <w:tab w:val="num" w:pos="1021"/>
        </w:tabs>
        <w:ind w:left="1021" w:hanging="1021"/>
      </w:pPr>
      <w:rPr>
        <w:rFonts w:hint="default"/>
      </w:rPr>
    </w:lvl>
    <w:lvl w:ilvl="1">
      <w:start w:val="1"/>
      <w:numFmt w:val="decimal"/>
      <w:pStyle w:val="Rubrik2numrerad"/>
      <w:lvlText w:val="%1.%2"/>
      <w:lvlJc w:val="left"/>
      <w:pPr>
        <w:tabs>
          <w:tab w:val="num" w:pos="1021"/>
        </w:tabs>
        <w:ind w:left="1021" w:hanging="1021"/>
      </w:pPr>
      <w:rPr>
        <w:rFonts w:hint="default"/>
      </w:rPr>
    </w:lvl>
    <w:lvl w:ilvl="2">
      <w:start w:val="1"/>
      <w:numFmt w:val="decimal"/>
      <w:pStyle w:val="Rubrik3numrerad"/>
      <w:lvlText w:val="%1.%2.%3"/>
      <w:lvlJc w:val="left"/>
      <w:pPr>
        <w:tabs>
          <w:tab w:val="num" w:pos="1021"/>
        </w:tabs>
        <w:ind w:left="1021" w:hanging="1021"/>
      </w:pPr>
      <w:rPr>
        <w:rFonts w:hint="default"/>
      </w:rPr>
    </w:lvl>
    <w:lvl w:ilvl="3">
      <w:start w:val="1"/>
      <w:numFmt w:val="decimal"/>
      <w:pStyle w:val="Rubrik4numrerad"/>
      <w:lvlText w:val="%1.%2.%3.%4"/>
      <w:lvlJc w:val="left"/>
      <w:pPr>
        <w:tabs>
          <w:tab w:val="num" w:pos="1021"/>
        </w:tabs>
        <w:ind w:left="1021" w:hanging="1021"/>
      </w:pPr>
      <w:rPr>
        <w:rFonts w:hint="default"/>
      </w:rPr>
    </w:lvl>
    <w:lvl w:ilvl="4">
      <w:start w:val="1"/>
      <w:numFmt w:val="none"/>
      <w:lvlText w:val=""/>
      <w:lvlJc w:val="left"/>
      <w:pPr>
        <w:tabs>
          <w:tab w:val="num" w:pos="851"/>
        </w:tabs>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675150E7"/>
    <w:multiLevelType w:val="multilevel"/>
    <w:tmpl w:val="75F81DB8"/>
    <w:styleLink w:val="Listformatpunktlista"/>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Symbol" w:hAnsi="Symbol" w:hint="default"/>
        <w:color w:val="auto"/>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7923167E"/>
    <w:multiLevelType w:val="multilevel"/>
    <w:tmpl w:val="2DBCD9FE"/>
    <w:numStyleLink w:val="Listformatnumreradelistor"/>
  </w:abstractNum>
  <w:num w:numId="1" w16cid:durableId="1830826758">
    <w:abstractNumId w:val="2"/>
  </w:num>
  <w:num w:numId="2" w16cid:durableId="1859661825">
    <w:abstractNumId w:val="0"/>
  </w:num>
  <w:num w:numId="3" w16cid:durableId="1332759747">
    <w:abstractNumId w:val="3"/>
  </w:num>
  <w:num w:numId="4" w16cid:durableId="794718372">
    <w:abstractNumId w:val="1"/>
  </w:num>
  <w:num w:numId="5" w16cid:durableId="392579050">
    <w:abstractNumId w:val="6"/>
  </w:num>
  <w:num w:numId="6" w16cid:durableId="874386136">
    <w:abstractNumId w:val="4"/>
  </w:num>
  <w:num w:numId="7" w16cid:durableId="432895366">
    <w:abstractNumId w:val="5"/>
  </w:num>
  <w:num w:numId="8" w16cid:durableId="158810922">
    <w:abstractNumId w:val="5"/>
  </w:num>
  <w:num w:numId="9" w16cid:durableId="510687155">
    <w:abstractNumId w:val="5"/>
  </w:num>
  <w:num w:numId="10" w16cid:durableId="1490244922">
    <w:abstractNumId w:val="5"/>
  </w:num>
  <w:num w:numId="11" w16cid:durableId="1275095003">
    <w:abstractNumId w:val="5"/>
  </w:num>
  <w:num w:numId="12" w16cid:durableId="364644224">
    <w:abstractNumId w:val="5"/>
  </w:num>
  <w:num w:numId="13" w16cid:durableId="251820305">
    <w:abstractNumId w:val="5"/>
  </w:num>
  <w:num w:numId="14" w16cid:durableId="415594002">
    <w:abstractNumId w:val="5"/>
  </w:num>
  <w:num w:numId="15" w16cid:durableId="1322391578">
    <w:abstractNumId w:val="5"/>
  </w:num>
  <w:num w:numId="16" w16cid:durableId="1589074472">
    <w:abstractNumId w:val="5"/>
  </w:num>
  <w:num w:numId="17" w16cid:durableId="1203597169">
    <w:abstractNumId w:val="5"/>
  </w:num>
  <w:num w:numId="18" w16cid:durableId="1742483516">
    <w:abstractNumId w:val="5"/>
  </w:num>
  <w:num w:numId="19" w16cid:durableId="489642435">
    <w:abstractNumId w:val="4"/>
  </w:num>
  <w:num w:numId="20" w16cid:durableId="1348940802">
    <w:abstractNumId w:val="5"/>
  </w:num>
  <w:num w:numId="21" w16cid:durableId="1653945592">
    <w:abstractNumId w:val="6"/>
  </w:num>
  <w:num w:numId="22" w16cid:durableId="2114592359">
    <w:abstractNumId w:val="4"/>
  </w:num>
  <w:num w:numId="23" w16cid:durableId="1763409609">
    <w:abstractNumId w:val="6"/>
  </w:num>
  <w:num w:numId="24" w16cid:durableId="1446845134">
    <w:abstractNumId w:val="6"/>
  </w:num>
  <w:num w:numId="25" w16cid:durableId="1833989463">
    <w:abstractNumId w:val="7"/>
  </w:num>
  <w:num w:numId="26" w16cid:durableId="520317611">
    <w:abstractNumId w:val="7"/>
  </w:num>
  <w:num w:numId="27" w16cid:durableId="1801920791">
    <w:abstractNumId w:val="7"/>
  </w:num>
  <w:num w:numId="28" w16cid:durableId="985863232">
    <w:abstractNumId w:val="7"/>
  </w:num>
  <w:num w:numId="29" w16cid:durableId="1603294375">
    <w:abstractNumId w:val="5"/>
  </w:num>
  <w:num w:numId="30" w16cid:durableId="1412777787">
    <w:abstractNumId w:val="5"/>
  </w:num>
  <w:num w:numId="31" w16cid:durableId="580256996">
    <w:abstractNumId w:val="5"/>
  </w:num>
  <w:num w:numId="32" w16cid:durableId="638997512">
    <w:abstractNumId w:val="5"/>
  </w:num>
  <w:num w:numId="33" w16cid:durableId="1460876598">
    <w:abstractNumId w:val="5"/>
  </w:num>
  <w:num w:numId="34" w16cid:durableId="1728339198">
    <w:abstractNumId w:val="5"/>
  </w:num>
  <w:num w:numId="35" w16cid:durableId="1203592326">
    <w:abstractNumId w:val="5"/>
  </w:num>
  <w:num w:numId="36" w16cid:durableId="2091347251">
    <w:abstractNumId w:val="5"/>
  </w:num>
  <w:num w:numId="37" w16cid:durableId="867914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SortMethod w:val="0000"/>
  <w:mailMerge>
    <w:mainDocumentType w:val="formLetters"/>
    <w:linkToQuery/>
    <w:dataType w:val="native"/>
    <w:connectString w:val="Provider=Microsoft.ACE.OLEDB.12.0;User ID=Admin;Data Source=C:\Users\FZ303Y\OneDrive - SJ AB\Skrivbordet\KORTHANTERING\kort-dev-demo\SJP_db_version_02.mdb;Mode=Read;Extended Properties=&quot;&quot;;Jet OLEDB:System database=&quot;&quot;;Jet OLEDB:Registry Path=&quot;&quot;;Jet OLEDB:Engine Type=5;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Jernhusen word]"/>
    <w:dataSource r:id="rId2"/>
    <w:activeRecord w:val="109"/>
    <w:odso>
      <w:udl w:val="Provider=Microsoft.ACE.OLEDB.12.0;User ID=Admin;Data Source=C:\Users\FZ303Y\OneDrive - SJ AB\Skrivbordet\KORTHANTERING\kort-dev-demo\SJP_db_version_02.mdb;Mode=Read;Extended Properties=&quot;&quot;;Jet OLEDB:System database=&quot;&quot;;Jet OLEDB:Registry Path=&quot;&quot;;Jet OLEDB:Engine Type=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Jernhusen word"/>
      <w:src r:id="rId3"/>
      <w:colDelim w:val="9"/>
      <w:type w:val="database"/>
      <w:fHdr/>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fieldMapData>
        <w:column w:val="0"/>
        <w:lid w:val="sv-SE"/>
      </w:fieldMapData>
    </w:odso>
  </w:mailMerge>
  <w:defaultTabStop w:val="1304"/>
  <w:hyphenationZone w:val="425"/>
  <w:characterSpacingControl w:val="doNotCompress"/>
  <w:hdrShapeDefaults>
    <o:shapedefaults v:ext="edit" spidmax="167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5"/>
    <w:rsid w:val="00030EA6"/>
    <w:rsid w:val="00043623"/>
    <w:rsid w:val="000601EF"/>
    <w:rsid w:val="00063B3F"/>
    <w:rsid w:val="00072580"/>
    <w:rsid w:val="00084C5F"/>
    <w:rsid w:val="000921D0"/>
    <w:rsid w:val="00094ECA"/>
    <w:rsid w:val="0009632A"/>
    <w:rsid w:val="000A3019"/>
    <w:rsid w:val="000B3C19"/>
    <w:rsid w:val="000D0F91"/>
    <w:rsid w:val="000E06C8"/>
    <w:rsid w:val="000E63C9"/>
    <w:rsid w:val="000F7AD5"/>
    <w:rsid w:val="00103290"/>
    <w:rsid w:val="0010338C"/>
    <w:rsid w:val="00103DDA"/>
    <w:rsid w:val="00107154"/>
    <w:rsid w:val="00112B0A"/>
    <w:rsid w:val="0012378A"/>
    <w:rsid w:val="00140367"/>
    <w:rsid w:val="00160E95"/>
    <w:rsid w:val="00161248"/>
    <w:rsid w:val="00163253"/>
    <w:rsid w:val="00184484"/>
    <w:rsid w:val="00190C41"/>
    <w:rsid w:val="00195D2B"/>
    <w:rsid w:val="001A4808"/>
    <w:rsid w:val="001B3BE1"/>
    <w:rsid w:val="001B7C3B"/>
    <w:rsid w:val="001C18FD"/>
    <w:rsid w:val="001C3902"/>
    <w:rsid w:val="001C3EBC"/>
    <w:rsid w:val="001C777E"/>
    <w:rsid w:val="001C7793"/>
    <w:rsid w:val="002050A6"/>
    <w:rsid w:val="00232FB9"/>
    <w:rsid w:val="00234471"/>
    <w:rsid w:val="00234BB0"/>
    <w:rsid w:val="002360BA"/>
    <w:rsid w:val="0024006E"/>
    <w:rsid w:val="00255450"/>
    <w:rsid w:val="002556F1"/>
    <w:rsid w:val="00290E12"/>
    <w:rsid w:val="0029135F"/>
    <w:rsid w:val="00296A92"/>
    <w:rsid w:val="002A14CF"/>
    <w:rsid w:val="002A4312"/>
    <w:rsid w:val="002A5771"/>
    <w:rsid w:val="002B31D4"/>
    <w:rsid w:val="002B499F"/>
    <w:rsid w:val="002D07CE"/>
    <w:rsid w:val="002F5B37"/>
    <w:rsid w:val="002F7265"/>
    <w:rsid w:val="00326F00"/>
    <w:rsid w:val="003401AD"/>
    <w:rsid w:val="0035196D"/>
    <w:rsid w:val="00354896"/>
    <w:rsid w:val="0036130D"/>
    <w:rsid w:val="00380C52"/>
    <w:rsid w:val="0038254F"/>
    <w:rsid w:val="003847A2"/>
    <w:rsid w:val="003971EB"/>
    <w:rsid w:val="003A6AE5"/>
    <w:rsid w:val="003B3F3D"/>
    <w:rsid w:val="003D313E"/>
    <w:rsid w:val="003F0355"/>
    <w:rsid w:val="00420BEC"/>
    <w:rsid w:val="00421A79"/>
    <w:rsid w:val="00425B90"/>
    <w:rsid w:val="0042681C"/>
    <w:rsid w:val="004419AF"/>
    <w:rsid w:val="00442852"/>
    <w:rsid w:val="00452557"/>
    <w:rsid w:val="004552A0"/>
    <w:rsid w:val="004637BC"/>
    <w:rsid w:val="00464C7E"/>
    <w:rsid w:val="004722B8"/>
    <w:rsid w:val="004745B3"/>
    <w:rsid w:val="00477A09"/>
    <w:rsid w:val="00480383"/>
    <w:rsid w:val="00482231"/>
    <w:rsid w:val="00482B12"/>
    <w:rsid w:val="004865A4"/>
    <w:rsid w:val="00492A63"/>
    <w:rsid w:val="004B1605"/>
    <w:rsid w:val="004D56D0"/>
    <w:rsid w:val="004E0F88"/>
    <w:rsid w:val="004E2482"/>
    <w:rsid w:val="004E41F1"/>
    <w:rsid w:val="004E5893"/>
    <w:rsid w:val="004E5A28"/>
    <w:rsid w:val="00501DCB"/>
    <w:rsid w:val="00503802"/>
    <w:rsid w:val="00517EC1"/>
    <w:rsid w:val="00523B8D"/>
    <w:rsid w:val="00525FAB"/>
    <w:rsid w:val="00531765"/>
    <w:rsid w:val="00537B6E"/>
    <w:rsid w:val="0054371E"/>
    <w:rsid w:val="00547CF6"/>
    <w:rsid w:val="00552AE7"/>
    <w:rsid w:val="00553C51"/>
    <w:rsid w:val="005727A7"/>
    <w:rsid w:val="00574DA0"/>
    <w:rsid w:val="005A6115"/>
    <w:rsid w:val="005B203B"/>
    <w:rsid w:val="005B3EF7"/>
    <w:rsid w:val="005B4F01"/>
    <w:rsid w:val="005C2772"/>
    <w:rsid w:val="005D0BC8"/>
    <w:rsid w:val="005D2C41"/>
    <w:rsid w:val="005D6B0F"/>
    <w:rsid w:val="005E4D63"/>
    <w:rsid w:val="006130D2"/>
    <w:rsid w:val="00621C36"/>
    <w:rsid w:val="00625140"/>
    <w:rsid w:val="00633D45"/>
    <w:rsid w:val="00660016"/>
    <w:rsid w:val="006629D5"/>
    <w:rsid w:val="00677D8C"/>
    <w:rsid w:val="00680799"/>
    <w:rsid w:val="00684FA2"/>
    <w:rsid w:val="00687CAE"/>
    <w:rsid w:val="00693DB0"/>
    <w:rsid w:val="0069426C"/>
    <w:rsid w:val="006978A0"/>
    <w:rsid w:val="006A37F6"/>
    <w:rsid w:val="006A40D0"/>
    <w:rsid w:val="006A67E9"/>
    <w:rsid w:val="006C0AD3"/>
    <w:rsid w:val="006C46ED"/>
    <w:rsid w:val="006D1219"/>
    <w:rsid w:val="006D7239"/>
    <w:rsid w:val="006F4709"/>
    <w:rsid w:val="00703345"/>
    <w:rsid w:val="00710A40"/>
    <w:rsid w:val="00757D39"/>
    <w:rsid w:val="00775095"/>
    <w:rsid w:val="0077578B"/>
    <w:rsid w:val="0077608F"/>
    <w:rsid w:val="00792842"/>
    <w:rsid w:val="00794E4F"/>
    <w:rsid w:val="007A1992"/>
    <w:rsid w:val="007B0C2D"/>
    <w:rsid w:val="007B4876"/>
    <w:rsid w:val="007C799D"/>
    <w:rsid w:val="007D119E"/>
    <w:rsid w:val="007D1B58"/>
    <w:rsid w:val="007F3012"/>
    <w:rsid w:val="00800E0E"/>
    <w:rsid w:val="00815A1E"/>
    <w:rsid w:val="008464DA"/>
    <w:rsid w:val="0085248E"/>
    <w:rsid w:val="00855A2E"/>
    <w:rsid w:val="0086009F"/>
    <w:rsid w:val="00863371"/>
    <w:rsid w:val="008647D4"/>
    <w:rsid w:val="00866DB9"/>
    <w:rsid w:val="00886AC9"/>
    <w:rsid w:val="00890F39"/>
    <w:rsid w:val="008936ED"/>
    <w:rsid w:val="00893760"/>
    <w:rsid w:val="008947D1"/>
    <w:rsid w:val="008A785F"/>
    <w:rsid w:val="008D202F"/>
    <w:rsid w:val="008D2CA5"/>
    <w:rsid w:val="008D5A1B"/>
    <w:rsid w:val="008D6C71"/>
    <w:rsid w:val="008E4A3C"/>
    <w:rsid w:val="008E529B"/>
    <w:rsid w:val="008E5F34"/>
    <w:rsid w:val="008E67E0"/>
    <w:rsid w:val="009075AB"/>
    <w:rsid w:val="00916922"/>
    <w:rsid w:val="009215A9"/>
    <w:rsid w:val="00932CA3"/>
    <w:rsid w:val="00934BA7"/>
    <w:rsid w:val="009378BE"/>
    <w:rsid w:val="00952FF0"/>
    <w:rsid w:val="009544CF"/>
    <w:rsid w:val="009640F7"/>
    <w:rsid w:val="00965700"/>
    <w:rsid w:val="00965EC4"/>
    <w:rsid w:val="009669F9"/>
    <w:rsid w:val="00984D93"/>
    <w:rsid w:val="00985CA4"/>
    <w:rsid w:val="00986DA0"/>
    <w:rsid w:val="009A6647"/>
    <w:rsid w:val="009B38F1"/>
    <w:rsid w:val="009C3288"/>
    <w:rsid w:val="009C4F05"/>
    <w:rsid w:val="009D7F36"/>
    <w:rsid w:val="00A01446"/>
    <w:rsid w:val="00A131EF"/>
    <w:rsid w:val="00A1583E"/>
    <w:rsid w:val="00A209C9"/>
    <w:rsid w:val="00A25EB1"/>
    <w:rsid w:val="00A349E8"/>
    <w:rsid w:val="00A377B5"/>
    <w:rsid w:val="00A529EB"/>
    <w:rsid w:val="00A52AF7"/>
    <w:rsid w:val="00A815F2"/>
    <w:rsid w:val="00A831D1"/>
    <w:rsid w:val="00AA04E5"/>
    <w:rsid w:val="00AD4F2E"/>
    <w:rsid w:val="00AD64A2"/>
    <w:rsid w:val="00AE1A28"/>
    <w:rsid w:val="00AE5237"/>
    <w:rsid w:val="00AE7A35"/>
    <w:rsid w:val="00AE7ADE"/>
    <w:rsid w:val="00B00FFF"/>
    <w:rsid w:val="00B45A63"/>
    <w:rsid w:val="00B547F4"/>
    <w:rsid w:val="00B57DC9"/>
    <w:rsid w:val="00B61F29"/>
    <w:rsid w:val="00B77506"/>
    <w:rsid w:val="00B87C0C"/>
    <w:rsid w:val="00B92B2B"/>
    <w:rsid w:val="00BA653A"/>
    <w:rsid w:val="00BB6D68"/>
    <w:rsid w:val="00BC2CA1"/>
    <w:rsid w:val="00BC3B79"/>
    <w:rsid w:val="00BC704C"/>
    <w:rsid w:val="00BE3A5C"/>
    <w:rsid w:val="00BE4251"/>
    <w:rsid w:val="00BE4532"/>
    <w:rsid w:val="00BE6083"/>
    <w:rsid w:val="00BE7BD4"/>
    <w:rsid w:val="00BF2DA4"/>
    <w:rsid w:val="00BF4B79"/>
    <w:rsid w:val="00C037B7"/>
    <w:rsid w:val="00C05123"/>
    <w:rsid w:val="00C07AB7"/>
    <w:rsid w:val="00C107B8"/>
    <w:rsid w:val="00C12A0E"/>
    <w:rsid w:val="00C14D2E"/>
    <w:rsid w:val="00C15608"/>
    <w:rsid w:val="00C27200"/>
    <w:rsid w:val="00C4115A"/>
    <w:rsid w:val="00C72E80"/>
    <w:rsid w:val="00C72FD2"/>
    <w:rsid w:val="00C76EC6"/>
    <w:rsid w:val="00C92D2F"/>
    <w:rsid w:val="00CA275A"/>
    <w:rsid w:val="00CA6F1B"/>
    <w:rsid w:val="00CD01E7"/>
    <w:rsid w:val="00CD0A8C"/>
    <w:rsid w:val="00CE2F60"/>
    <w:rsid w:val="00CF32D9"/>
    <w:rsid w:val="00CF4D80"/>
    <w:rsid w:val="00D02F2A"/>
    <w:rsid w:val="00D04121"/>
    <w:rsid w:val="00D12C4E"/>
    <w:rsid w:val="00D15B05"/>
    <w:rsid w:val="00D21915"/>
    <w:rsid w:val="00D21CD7"/>
    <w:rsid w:val="00D23EF2"/>
    <w:rsid w:val="00D409B9"/>
    <w:rsid w:val="00D42B02"/>
    <w:rsid w:val="00D46378"/>
    <w:rsid w:val="00D52964"/>
    <w:rsid w:val="00D765EE"/>
    <w:rsid w:val="00D9434F"/>
    <w:rsid w:val="00D94510"/>
    <w:rsid w:val="00DC4A25"/>
    <w:rsid w:val="00DC5D46"/>
    <w:rsid w:val="00DD17ED"/>
    <w:rsid w:val="00DE26C6"/>
    <w:rsid w:val="00E04B64"/>
    <w:rsid w:val="00E1209B"/>
    <w:rsid w:val="00E13011"/>
    <w:rsid w:val="00E14F70"/>
    <w:rsid w:val="00E206A4"/>
    <w:rsid w:val="00E26B63"/>
    <w:rsid w:val="00E40DBE"/>
    <w:rsid w:val="00E40EEC"/>
    <w:rsid w:val="00E43659"/>
    <w:rsid w:val="00E449CC"/>
    <w:rsid w:val="00E627BE"/>
    <w:rsid w:val="00E675D6"/>
    <w:rsid w:val="00E70A90"/>
    <w:rsid w:val="00E95E6A"/>
    <w:rsid w:val="00EA427D"/>
    <w:rsid w:val="00EA6813"/>
    <w:rsid w:val="00EB042D"/>
    <w:rsid w:val="00ED1565"/>
    <w:rsid w:val="00ED1B2E"/>
    <w:rsid w:val="00EE1507"/>
    <w:rsid w:val="00EE54ED"/>
    <w:rsid w:val="00EF451C"/>
    <w:rsid w:val="00F06C50"/>
    <w:rsid w:val="00F10324"/>
    <w:rsid w:val="00F12C46"/>
    <w:rsid w:val="00F315B9"/>
    <w:rsid w:val="00F33C31"/>
    <w:rsid w:val="00F3484B"/>
    <w:rsid w:val="00F444D2"/>
    <w:rsid w:val="00F45F43"/>
    <w:rsid w:val="00F769E3"/>
    <w:rsid w:val="00F84BD6"/>
    <w:rsid w:val="00F96C39"/>
    <w:rsid w:val="00F97365"/>
    <w:rsid w:val="00FB4E7B"/>
    <w:rsid w:val="00FC272A"/>
    <w:rsid w:val="00FE3FA6"/>
    <w:rsid w:val="00FE4B67"/>
    <w:rsid w:val="00FF2A64"/>
  </w:rsids>
  <m:mathPr>
    <m:mathFont m:val="Cambria Math"/>
    <m:brkBin m:val="before"/>
    <m:brkBinSub m:val="--"/>
    <m:smallFrac m:val="0"/>
    <m:dispDef/>
    <m:lMargin m:val="0"/>
    <m:rMargin m:val="0"/>
    <m:defJc m:val="centerGroup"/>
    <m:wrapIndent m:val="1440"/>
    <m:intLim m:val="subSup"/>
    <m:naryLim m:val="undOvr"/>
  </m:mathPr>
  <w:themeFontLang w:val="sv-SE" w:eastAsia="sv-SE" w:bidi="ar-SA"/>
  <w:clrSchemeMapping w:bg1="light1" w:t1="dark1" w:bg2="light2" w:t2="dark2" w:accent1="accent1" w:accent2="accent2" w:accent3="accent3" w:accent4="accent4" w:accent5="accent5" w:accent6="accent6" w:hyperlink="hyperlink" w:followedHyperlink="followedHyperlink"/>
  <w:shapeDefaults>
    <o:shapedefaults v:ext="edit" spidmax="167937"/>
    <o:shapelayout v:ext="edit">
      <o:idmap v:ext="edit" data="1"/>
    </o:shapelayout>
  </w:shapeDefaults>
  <w:decimalSymbol w:val=","/>
  <w:listSeparator w:val=";"/>
  <w14:docId w14:val="6F590D9A"/>
  <w15:chartTrackingRefBased/>
  <w15:docId w15:val="{AEFAA8C8-C3C2-4C0F-B66A-E8C334A6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sv-SE" w:eastAsia="sv-SE" w:bidi="ar-SA"/>
      </w:rPr>
    </w:rPrDefault>
    <w:pPrDefault>
      <w:pPr>
        <w:spacing w:after="3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65"/>
    <w:pPr>
      <w:spacing w:after="200"/>
    </w:pPr>
  </w:style>
  <w:style w:type="paragraph" w:styleId="Rubrik1">
    <w:name w:val="heading 1"/>
    <w:basedOn w:val="Normal"/>
    <w:next w:val="Normal"/>
    <w:link w:val="Rubrik1Char"/>
    <w:uiPriority w:val="9"/>
    <w:qFormat/>
    <w:rsid w:val="00F12C46"/>
    <w:pPr>
      <w:keepNext/>
      <w:keepLines/>
      <w:spacing w:line="216" w:lineRule="auto"/>
      <w:outlineLvl w:val="0"/>
    </w:pPr>
    <w:rPr>
      <w:rFonts w:asciiTheme="majorHAnsi" w:eastAsiaTheme="majorEastAsia" w:hAnsiTheme="majorHAnsi" w:cstheme="majorBidi"/>
      <w:b/>
      <w:sz w:val="36"/>
      <w:szCs w:val="32"/>
    </w:rPr>
  </w:style>
  <w:style w:type="paragraph" w:styleId="Rubrik2">
    <w:name w:val="heading 2"/>
    <w:basedOn w:val="Normal"/>
    <w:next w:val="Normal"/>
    <w:link w:val="Rubrik2Char"/>
    <w:uiPriority w:val="9"/>
    <w:qFormat/>
    <w:rsid w:val="00FE4B67"/>
    <w:pPr>
      <w:keepNext/>
      <w:keepLines/>
      <w:spacing w:after="0"/>
      <w:outlineLvl w:val="1"/>
    </w:pPr>
    <w:rPr>
      <w:rFonts w:asciiTheme="majorHAnsi" w:eastAsiaTheme="majorEastAsia" w:hAnsiTheme="majorHAnsi" w:cstheme="majorBidi"/>
      <w:b/>
      <w:sz w:val="30"/>
      <w:szCs w:val="26"/>
    </w:rPr>
  </w:style>
  <w:style w:type="paragraph" w:styleId="Rubrik3">
    <w:name w:val="heading 3"/>
    <w:basedOn w:val="Normal"/>
    <w:next w:val="Normal"/>
    <w:link w:val="Rubrik3Char"/>
    <w:uiPriority w:val="9"/>
    <w:qFormat/>
    <w:rsid w:val="00FE4B67"/>
    <w:pPr>
      <w:keepNext/>
      <w:keepLines/>
      <w:spacing w:after="2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qFormat/>
    <w:rsid w:val="00FE4B67"/>
    <w:pPr>
      <w:keepNext/>
      <w:keepLines/>
      <w:spacing w:before="40" w:after="0"/>
      <w:outlineLvl w:val="3"/>
    </w:pPr>
    <w:rPr>
      <w:rFonts w:asciiTheme="majorHAnsi" w:eastAsiaTheme="majorEastAsia" w:hAnsiTheme="majorHAnsi" w:cstheme="majorBidi"/>
      <w:b/>
      <w:i/>
      <w:iCs/>
      <w:color w:val="000000" w:themeColor="tex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C46"/>
    <w:rPr>
      <w:rFonts w:asciiTheme="majorHAnsi" w:eastAsiaTheme="majorEastAsia" w:hAnsiTheme="majorHAnsi" w:cstheme="majorBidi"/>
      <w:b/>
      <w:sz w:val="36"/>
      <w:szCs w:val="32"/>
    </w:rPr>
  </w:style>
  <w:style w:type="character" w:customStyle="1" w:styleId="Rubrik2Char">
    <w:name w:val="Rubrik 2 Char"/>
    <w:basedOn w:val="Standardstycketeckensnitt"/>
    <w:link w:val="Rubrik2"/>
    <w:uiPriority w:val="9"/>
    <w:rsid w:val="00FE4B67"/>
    <w:rPr>
      <w:rFonts w:asciiTheme="majorHAnsi" w:eastAsiaTheme="majorEastAsia" w:hAnsiTheme="majorHAnsi" w:cstheme="majorBidi"/>
      <w:b/>
      <w:sz w:val="30"/>
      <w:szCs w:val="26"/>
    </w:rPr>
  </w:style>
  <w:style w:type="character" w:customStyle="1" w:styleId="Rubrik3Char">
    <w:name w:val="Rubrik 3 Char"/>
    <w:basedOn w:val="Standardstycketeckensnitt"/>
    <w:link w:val="Rubrik3"/>
    <w:uiPriority w:val="9"/>
    <w:rsid w:val="00FE4B67"/>
    <w:rPr>
      <w:rFonts w:asciiTheme="majorHAnsi" w:eastAsiaTheme="majorEastAsia" w:hAnsiTheme="majorHAnsi" w:cstheme="majorBidi"/>
      <w:b/>
      <w:szCs w:val="24"/>
    </w:rPr>
  </w:style>
  <w:style w:type="paragraph" w:styleId="Punktlista">
    <w:name w:val="List Bullet"/>
    <w:basedOn w:val="Normal"/>
    <w:uiPriority w:val="99"/>
    <w:qFormat/>
    <w:rsid w:val="00FE4B67"/>
    <w:pPr>
      <w:numPr>
        <w:numId w:val="24"/>
      </w:numPr>
      <w:contextualSpacing/>
    </w:pPr>
  </w:style>
  <w:style w:type="numbering" w:customStyle="1" w:styleId="Listformatpunktlista">
    <w:name w:val="Listformat punktlista"/>
    <w:uiPriority w:val="99"/>
    <w:rsid w:val="00FE4B67"/>
    <w:pPr>
      <w:numPr>
        <w:numId w:val="5"/>
      </w:numPr>
    </w:pPr>
  </w:style>
  <w:style w:type="numbering" w:customStyle="1" w:styleId="Listformatnumreradlista">
    <w:name w:val="Listformat numrerad lista"/>
    <w:uiPriority w:val="99"/>
    <w:rsid w:val="00FE4B67"/>
    <w:pPr>
      <w:numPr>
        <w:numId w:val="6"/>
      </w:numPr>
    </w:pPr>
  </w:style>
  <w:style w:type="paragraph" w:styleId="Punktlista2">
    <w:name w:val="List Bullet 2"/>
    <w:basedOn w:val="Normal"/>
    <w:uiPriority w:val="99"/>
    <w:rsid w:val="00FE4B67"/>
    <w:pPr>
      <w:numPr>
        <w:ilvl w:val="1"/>
        <w:numId w:val="24"/>
      </w:numPr>
      <w:contextualSpacing/>
    </w:pPr>
  </w:style>
  <w:style w:type="paragraph" w:styleId="Sidhuvud">
    <w:name w:val="header"/>
    <w:basedOn w:val="Normal"/>
    <w:link w:val="SidhuvudChar"/>
    <w:uiPriority w:val="99"/>
    <w:rsid w:val="00FE4B67"/>
    <w:pPr>
      <w:tabs>
        <w:tab w:val="center" w:pos="4536"/>
        <w:tab w:val="right" w:pos="9072"/>
      </w:tabs>
      <w:spacing w:after="0" w:line="264" w:lineRule="auto"/>
    </w:pPr>
    <w:rPr>
      <w:sz w:val="18"/>
    </w:rPr>
  </w:style>
  <w:style w:type="paragraph" w:styleId="Numreradlista">
    <w:name w:val="List Number"/>
    <w:basedOn w:val="Normal"/>
    <w:uiPriority w:val="99"/>
    <w:qFormat/>
    <w:rsid w:val="00FE4B67"/>
    <w:pPr>
      <w:numPr>
        <w:numId w:val="22"/>
      </w:numPr>
      <w:contextualSpacing/>
    </w:pPr>
  </w:style>
  <w:style w:type="character" w:customStyle="1" w:styleId="SidhuvudChar">
    <w:name w:val="Sidhuvud Char"/>
    <w:basedOn w:val="Standardstycketeckensnitt"/>
    <w:link w:val="Sidhuvud"/>
    <w:uiPriority w:val="99"/>
    <w:rsid w:val="00FE4B67"/>
    <w:rPr>
      <w:sz w:val="18"/>
    </w:rPr>
  </w:style>
  <w:style w:type="paragraph" w:styleId="Sidfot">
    <w:name w:val="footer"/>
    <w:basedOn w:val="Normal"/>
    <w:link w:val="SidfotChar"/>
    <w:uiPriority w:val="99"/>
    <w:rsid w:val="00952FF0"/>
    <w:pPr>
      <w:tabs>
        <w:tab w:val="center" w:pos="4536"/>
        <w:tab w:val="right" w:pos="9072"/>
      </w:tabs>
      <w:spacing w:after="3" w:line="264" w:lineRule="auto"/>
    </w:pPr>
    <w:rPr>
      <w:sz w:val="18"/>
    </w:rPr>
  </w:style>
  <w:style w:type="character" w:customStyle="1" w:styleId="SidfotChar">
    <w:name w:val="Sidfot Char"/>
    <w:basedOn w:val="Standardstycketeckensnitt"/>
    <w:link w:val="Sidfot"/>
    <w:uiPriority w:val="99"/>
    <w:rsid w:val="00952FF0"/>
    <w:rPr>
      <w:sz w:val="18"/>
    </w:rPr>
  </w:style>
  <w:style w:type="table" w:styleId="Tabellrutnt">
    <w:name w:val="Table Grid"/>
    <w:basedOn w:val="Normaltabell"/>
    <w:uiPriority w:val="39"/>
    <w:rsid w:val="00FE4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FE4B67"/>
    <w:pPr>
      <w:spacing w:after="3" w:line="264" w:lineRule="auto"/>
    </w:pPr>
    <w:rPr>
      <w:sz w:val="18"/>
    </w:rPr>
  </w:style>
  <w:style w:type="character" w:styleId="Platshllartext">
    <w:name w:val="Placeholder Text"/>
    <w:basedOn w:val="Standardstycketeckensnitt"/>
    <w:uiPriority w:val="99"/>
    <w:semiHidden/>
    <w:rsid w:val="00FE4B67"/>
    <w:rPr>
      <w:color w:val="808080"/>
    </w:rPr>
  </w:style>
  <w:style w:type="table" w:customStyle="1" w:styleId="Jernhusentabell">
    <w:name w:val="Jernhusen tabell"/>
    <w:basedOn w:val="Normaltabell"/>
    <w:uiPriority w:val="99"/>
    <w:rsid w:val="00FE4B67"/>
    <w:pPr>
      <w:spacing w:after="0"/>
    </w:pPr>
    <w:tblPr>
      <w:tblCellMar>
        <w:left w:w="0" w:type="dxa"/>
      </w:tblCellMar>
    </w:tblPr>
  </w:style>
  <w:style w:type="paragraph" w:styleId="Ballongtext">
    <w:name w:val="Balloon Text"/>
    <w:basedOn w:val="Normal"/>
    <w:link w:val="BallongtextChar"/>
    <w:uiPriority w:val="99"/>
    <w:semiHidden/>
    <w:unhideWhenUsed/>
    <w:rsid w:val="007F301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3012"/>
    <w:rPr>
      <w:rFonts w:ascii="Segoe UI" w:hAnsi="Segoe UI" w:cs="Segoe UI"/>
      <w:sz w:val="18"/>
      <w:szCs w:val="18"/>
    </w:rPr>
  </w:style>
  <w:style w:type="paragraph" w:customStyle="1" w:styleId="Handlggare">
    <w:name w:val="Handläggare"/>
    <w:basedOn w:val="Normal"/>
    <w:rsid w:val="00AE7ADE"/>
    <w:pPr>
      <w:spacing w:after="0"/>
    </w:pPr>
    <w:rPr>
      <w:sz w:val="14"/>
      <w:szCs w:val="14"/>
    </w:rPr>
  </w:style>
  <w:style w:type="numbering" w:customStyle="1" w:styleId="Listformatnumreradelistor">
    <w:name w:val="Listformat numrerade listor"/>
    <w:uiPriority w:val="99"/>
    <w:rsid w:val="00FE4B67"/>
    <w:pPr>
      <w:numPr>
        <w:numId w:val="7"/>
      </w:numPr>
    </w:pPr>
  </w:style>
  <w:style w:type="paragraph" w:customStyle="1" w:styleId="Rubrik1numrerad">
    <w:name w:val="Rubrik 1 numrerad"/>
    <w:basedOn w:val="Rubrik1"/>
    <w:next w:val="Normal"/>
    <w:qFormat/>
    <w:rsid w:val="00E43659"/>
    <w:pPr>
      <w:numPr>
        <w:numId w:val="37"/>
      </w:numPr>
      <w:spacing w:before="120" w:line="400" w:lineRule="atLeast"/>
    </w:pPr>
  </w:style>
  <w:style w:type="paragraph" w:customStyle="1" w:styleId="Rubrik2numrerad">
    <w:name w:val="Rubrik 2 numrerad"/>
    <w:basedOn w:val="Rubrik2"/>
    <w:next w:val="Normal"/>
    <w:qFormat/>
    <w:rsid w:val="00E43659"/>
    <w:pPr>
      <w:numPr>
        <w:ilvl w:val="1"/>
        <w:numId w:val="37"/>
      </w:numPr>
      <w:spacing w:before="40" w:after="20" w:line="320" w:lineRule="atLeast"/>
    </w:pPr>
  </w:style>
  <w:style w:type="paragraph" w:customStyle="1" w:styleId="Rubrik3numrerad">
    <w:name w:val="Rubrik 3 numrerad"/>
    <w:basedOn w:val="Rubrik3"/>
    <w:next w:val="Normal"/>
    <w:qFormat/>
    <w:rsid w:val="00E43659"/>
    <w:pPr>
      <w:numPr>
        <w:ilvl w:val="2"/>
        <w:numId w:val="37"/>
      </w:numPr>
      <w:spacing w:before="40" w:line="260" w:lineRule="atLeast"/>
    </w:pPr>
  </w:style>
  <w:style w:type="paragraph" w:customStyle="1" w:styleId="Rubrik4numrerad">
    <w:name w:val="Rubrik 4 numrerad"/>
    <w:basedOn w:val="Rubrik4"/>
    <w:next w:val="Normal"/>
    <w:qFormat/>
    <w:rsid w:val="00E43659"/>
    <w:pPr>
      <w:numPr>
        <w:ilvl w:val="3"/>
        <w:numId w:val="37"/>
      </w:numPr>
      <w:spacing w:after="20" w:line="260" w:lineRule="atLeast"/>
    </w:pPr>
  </w:style>
  <w:style w:type="paragraph" w:customStyle="1" w:styleId="Rubrik5numrerad">
    <w:name w:val="Rubrik 5 numrerad"/>
    <w:basedOn w:val="Normal"/>
    <w:semiHidden/>
    <w:rsid w:val="003847A2"/>
  </w:style>
  <w:style w:type="character" w:styleId="Hyperlnk">
    <w:name w:val="Hyperlink"/>
    <w:basedOn w:val="Standardstycketeckensnitt"/>
    <w:uiPriority w:val="99"/>
    <w:unhideWhenUsed/>
    <w:rsid w:val="00FE4B67"/>
    <w:rPr>
      <w:color w:val="0563C1" w:themeColor="hyperlink"/>
      <w:u w:val="single"/>
    </w:rPr>
  </w:style>
  <w:style w:type="paragraph" w:styleId="Innehll1">
    <w:name w:val="toc 1"/>
    <w:basedOn w:val="Normal"/>
    <w:next w:val="Normal"/>
    <w:autoRedefine/>
    <w:uiPriority w:val="39"/>
    <w:rsid w:val="001C7793"/>
    <w:pPr>
      <w:spacing w:after="100"/>
    </w:pPr>
    <w:rPr>
      <w:b/>
    </w:rPr>
  </w:style>
  <w:style w:type="character" w:customStyle="1" w:styleId="Rubrik4Char">
    <w:name w:val="Rubrik 4 Char"/>
    <w:basedOn w:val="Standardstycketeckensnitt"/>
    <w:link w:val="Rubrik4"/>
    <w:uiPriority w:val="9"/>
    <w:rsid w:val="00FE4B67"/>
    <w:rPr>
      <w:rFonts w:asciiTheme="majorHAnsi" w:eastAsiaTheme="majorEastAsia" w:hAnsiTheme="majorHAnsi" w:cstheme="majorBidi"/>
      <w:b/>
      <w:i/>
      <w:iCs/>
      <w:color w:val="000000" w:themeColor="text1"/>
    </w:rPr>
  </w:style>
  <w:style w:type="paragraph" w:styleId="Innehll2">
    <w:name w:val="toc 2"/>
    <w:basedOn w:val="Normal"/>
    <w:next w:val="Normal"/>
    <w:autoRedefine/>
    <w:uiPriority w:val="39"/>
    <w:unhideWhenUsed/>
    <w:rsid w:val="001C7793"/>
    <w:pPr>
      <w:spacing w:after="100"/>
      <w:ind w:left="220"/>
    </w:pPr>
  </w:style>
  <w:style w:type="paragraph" w:styleId="Innehll3">
    <w:name w:val="toc 3"/>
    <w:basedOn w:val="Normal"/>
    <w:next w:val="Normal"/>
    <w:autoRedefine/>
    <w:uiPriority w:val="39"/>
    <w:unhideWhenUsed/>
    <w:rsid w:val="001C7793"/>
    <w:pPr>
      <w:spacing w:after="100"/>
      <w:ind w:left="440"/>
    </w:pPr>
  </w:style>
  <w:style w:type="paragraph" w:styleId="Innehll4">
    <w:name w:val="toc 4"/>
    <w:basedOn w:val="Normal"/>
    <w:next w:val="Normal"/>
    <w:autoRedefine/>
    <w:uiPriority w:val="39"/>
    <w:semiHidden/>
    <w:unhideWhenUsed/>
    <w:rsid w:val="001C7793"/>
    <w:pPr>
      <w:spacing w:after="100"/>
      <w:ind w:left="660"/>
    </w:pPr>
    <w:rPr>
      <w:i/>
    </w:rPr>
  </w:style>
  <w:style w:type="paragraph" w:styleId="Innehllsfrteckningsrubrik">
    <w:name w:val="TOC Heading"/>
    <w:basedOn w:val="Rubrik1"/>
    <w:next w:val="Normal"/>
    <w:uiPriority w:val="39"/>
    <w:qFormat/>
    <w:rsid w:val="001C7793"/>
    <w:pPr>
      <w:spacing w:before="240" w:after="0" w:line="259" w:lineRule="auto"/>
      <w:outlineLvl w:val="9"/>
    </w:pPr>
  </w:style>
  <w:style w:type="paragraph" w:customStyle="1" w:styleId="Tabellrubrik">
    <w:name w:val="Tabellrubrik"/>
    <w:basedOn w:val="Normal"/>
    <w:qFormat/>
    <w:rsid w:val="00482B12"/>
    <w:pPr>
      <w:spacing w:line="240" w:lineRule="auto"/>
    </w:pPr>
    <w:rPr>
      <w:b/>
      <w:color w:val="FFFFFF" w:themeColor="background1"/>
    </w:rPr>
  </w:style>
  <w:style w:type="paragraph" w:customStyle="1" w:styleId="Ledtext">
    <w:name w:val="Ledtext"/>
    <w:basedOn w:val="Handlggare"/>
    <w:qFormat/>
    <w:rsid w:val="00380C52"/>
    <w:pPr>
      <w:spacing w:line="432" w:lineRule="auto"/>
    </w:pPr>
  </w:style>
  <w:style w:type="paragraph" w:customStyle="1" w:styleId="GDPRtext">
    <w:name w:val="GDPR text"/>
    <w:basedOn w:val="Ledtext"/>
    <w:qFormat/>
    <w:rsid w:val="00C92D2F"/>
    <w:rPr>
      <w:sz w:val="18"/>
    </w:rPr>
  </w:style>
  <w:style w:type="character" w:styleId="Olstomnmnande">
    <w:name w:val="Unresolved Mention"/>
    <w:basedOn w:val="Standardstycketeckensnitt"/>
    <w:uiPriority w:val="99"/>
    <w:semiHidden/>
    <w:unhideWhenUsed/>
    <w:rsid w:val="004E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113856">
      <w:bodyDiv w:val="1"/>
      <w:marLeft w:val="0"/>
      <w:marRight w:val="0"/>
      <w:marTop w:val="0"/>
      <w:marBottom w:val="0"/>
      <w:divBdr>
        <w:top w:val="none" w:sz="0" w:space="0" w:color="auto"/>
        <w:left w:val="none" w:sz="0" w:space="0" w:color="auto"/>
        <w:bottom w:val="none" w:sz="0" w:space="0" w:color="auto"/>
        <w:right w:val="none" w:sz="0" w:space="0" w:color="auto"/>
      </w:divBdr>
    </w:div>
    <w:div w:id="495725680">
      <w:bodyDiv w:val="1"/>
      <w:marLeft w:val="0"/>
      <w:marRight w:val="0"/>
      <w:marTop w:val="0"/>
      <w:marBottom w:val="0"/>
      <w:divBdr>
        <w:top w:val="none" w:sz="0" w:space="0" w:color="auto"/>
        <w:left w:val="none" w:sz="0" w:space="0" w:color="auto"/>
        <w:bottom w:val="none" w:sz="0" w:space="0" w:color="auto"/>
        <w:right w:val="none" w:sz="0" w:space="0" w:color="auto"/>
      </w:divBdr>
    </w:div>
    <w:div w:id="950285337">
      <w:bodyDiv w:val="1"/>
      <w:marLeft w:val="0"/>
      <w:marRight w:val="0"/>
      <w:marTop w:val="0"/>
      <w:marBottom w:val="0"/>
      <w:divBdr>
        <w:top w:val="none" w:sz="0" w:space="0" w:color="auto"/>
        <w:left w:val="none" w:sz="0" w:space="0" w:color="auto"/>
        <w:bottom w:val="none" w:sz="0" w:space="0" w:color="auto"/>
        <w:right w:val="none" w:sz="0" w:space="0" w:color="auto"/>
      </w:divBdr>
    </w:div>
    <w:div w:id="1970935921">
      <w:bodyDiv w:val="1"/>
      <w:marLeft w:val="0"/>
      <w:marRight w:val="0"/>
      <w:marTop w:val="0"/>
      <w:marBottom w:val="0"/>
      <w:divBdr>
        <w:top w:val="none" w:sz="0" w:space="0" w:color="auto"/>
        <w:left w:val="none" w:sz="0" w:space="0" w:color="auto"/>
        <w:bottom w:val="none" w:sz="0" w:space="0" w:color="auto"/>
        <w:right w:val="none" w:sz="0" w:space="0" w:color="auto"/>
      </w:divBdr>
    </w:div>
    <w:div w:id="2080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file:///C:/Users/UlrikaWestling/AppData/Roaming/Microsoft/Word/www.jernhusen.se/datasky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FZ303Y\OneDrive%20-%20SJ%20AB\Skrivbordet\KORTHANTERING\kort-dev-demo\SJP_db_version_02.mdb" TargetMode="External"/><Relationship Id="rId2" Type="http://schemas.openxmlformats.org/officeDocument/2006/relationships/mailMergeSource" Target="file:///C:\Users\FZ303Y\OneDrive%20-%20SJ%20AB\Skrivbordet\KORTHANTERING\kort-dev-demo\SJP_db_version_02.mdb" TargetMode="External"/><Relationship Id="rId1" Type="http://schemas.openxmlformats.org/officeDocument/2006/relationships/attachedTemplate" Target="file:///C:\Users\s009yo\AppData\Local\Microsoft\Windows\INetCache\Content.Outlook\H1T8JA5G\Jernhusen%20Ans&#246;kan%20Passerkort%20TOG%20UPPDATERAD%20UTKA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54CAB653B452881488AC54A3B1DDB"/>
        <w:category>
          <w:name w:val="Allmänt"/>
          <w:gallery w:val="placeholder"/>
        </w:category>
        <w:types>
          <w:type w:val="bbPlcHdr"/>
        </w:types>
        <w:behaviors>
          <w:behavior w:val="content"/>
        </w:behaviors>
        <w:guid w:val="{CFC5853A-97A8-4071-B22D-A67A832CAEC0}"/>
      </w:docPartPr>
      <w:docPartBody>
        <w:p w:rsidR="001312A8" w:rsidRDefault="001312A8">
          <w:pPr>
            <w:pStyle w:val="D9B54CAB653B452881488AC54A3B1DDB"/>
          </w:pPr>
          <w:r w:rsidRPr="00FE38AA">
            <w:rPr>
              <w:rStyle w:val="Platshllartext"/>
            </w:rPr>
            <w:t>Klicka här för att ange text.</w:t>
          </w:r>
        </w:p>
      </w:docPartBody>
    </w:docPart>
    <w:docPart>
      <w:docPartPr>
        <w:name w:val="33C1BF27DB8141DD9EE52610BCCCD407"/>
        <w:category>
          <w:name w:val="Allmänt"/>
          <w:gallery w:val="placeholder"/>
        </w:category>
        <w:types>
          <w:type w:val="bbPlcHdr"/>
        </w:types>
        <w:behaviors>
          <w:behavior w:val="content"/>
        </w:behaviors>
        <w:guid w:val="{14006844-6DD9-450B-89E0-B57B58E7AE99}"/>
      </w:docPartPr>
      <w:docPartBody>
        <w:p w:rsidR="001312A8" w:rsidRDefault="001312A8">
          <w:pPr>
            <w:pStyle w:val="33C1BF27DB8141DD9EE52610BCCCD407"/>
          </w:pPr>
          <w:r w:rsidRPr="00FE38AA">
            <w:rPr>
              <w:rStyle w:val="Platshllartext"/>
            </w:rPr>
            <w:t>Klicka här</w:t>
          </w:r>
          <w:r>
            <w:rPr>
              <w:rStyle w:val="Platshllartext"/>
            </w:rPr>
            <w:t xml:space="preserve"> för att ange text</w:t>
          </w:r>
          <w:r w:rsidRPr="00FE38AA">
            <w:rPr>
              <w:rStyle w:val="Platshllartext"/>
            </w:rPr>
            <w:t>.</w:t>
          </w:r>
        </w:p>
      </w:docPartBody>
    </w:docPart>
    <w:docPart>
      <w:docPartPr>
        <w:name w:val="8A8BA4F27900408DB9F52818ED1CF85C"/>
        <w:category>
          <w:name w:val="Allmänt"/>
          <w:gallery w:val="placeholder"/>
        </w:category>
        <w:types>
          <w:type w:val="bbPlcHdr"/>
        </w:types>
        <w:behaviors>
          <w:behavior w:val="content"/>
        </w:behaviors>
        <w:guid w:val="{DECDA4EC-30EA-4FA9-BAA7-038C73080820}"/>
      </w:docPartPr>
      <w:docPartBody>
        <w:p w:rsidR="001312A8" w:rsidRDefault="001312A8">
          <w:pPr>
            <w:pStyle w:val="8A8BA4F27900408DB9F52818ED1CF85C"/>
          </w:pPr>
          <w:r w:rsidRPr="00FE38AA">
            <w:rPr>
              <w:rStyle w:val="Platshllartext"/>
            </w:rPr>
            <w:t>Klicka här för att ange text.</w:t>
          </w:r>
        </w:p>
      </w:docPartBody>
    </w:docPart>
    <w:docPart>
      <w:docPartPr>
        <w:name w:val="32BF4AD13D594935900B77D89B2C159D"/>
        <w:category>
          <w:name w:val="Allmänt"/>
          <w:gallery w:val="placeholder"/>
        </w:category>
        <w:types>
          <w:type w:val="bbPlcHdr"/>
        </w:types>
        <w:behaviors>
          <w:behavior w:val="content"/>
        </w:behaviors>
        <w:guid w:val="{473C4F8A-D925-4519-87F3-605224E1B395}"/>
      </w:docPartPr>
      <w:docPartBody>
        <w:p w:rsidR="001312A8" w:rsidRDefault="001312A8">
          <w:pPr>
            <w:pStyle w:val="32BF4AD13D594935900B77D89B2C159D"/>
          </w:pPr>
          <w:r w:rsidRPr="00FE38AA">
            <w:rPr>
              <w:rStyle w:val="Platshllartext"/>
            </w:rPr>
            <w:t>Klicka här för att ange text.</w:t>
          </w:r>
        </w:p>
      </w:docPartBody>
    </w:docPart>
    <w:docPart>
      <w:docPartPr>
        <w:name w:val="A60E7F9D08EC4963A13C83FA57C81608"/>
        <w:category>
          <w:name w:val="Allmänt"/>
          <w:gallery w:val="placeholder"/>
        </w:category>
        <w:types>
          <w:type w:val="bbPlcHdr"/>
        </w:types>
        <w:behaviors>
          <w:behavior w:val="content"/>
        </w:behaviors>
        <w:guid w:val="{3C5C58F5-FD89-4A05-97A0-2A6B39FE8EEB}"/>
      </w:docPartPr>
      <w:docPartBody>
        <w:p w:rsidR="001312A8" w:rsidRDefault="001312A8">
          <w:pPr>
            <w:pStyle w:val="A60E7F9D08EC4963A13C83FA57C81608"/>
          </w:pPr>
          <w:r w:rsidRPr="00731F57">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8"/>
    <w:rsid w:val="00103DDA"/>
    <w:rsid w:val="001312A8"/>
    <w:rsid w:val="00234471"/>
    <w:rsid w:val="0035196D"/>
    <w:rsid w:val="004E0F88"/>
    <w:rsid w:val="00553C51"/>
    <w:rsid w:val="005E4798"/>
    <w:rsid w:val="006A67E9"/>
    <w:rsid w:val="006C6B34"/>
    <w:rsid w:val="007B0C2D"/>
    <w:rsid w:val="008D5A1B"/>
    <w:rsid w:val="008E67E0"/>
    <w:rsid w:val="0094008D"/>
    <w:rsid w:val="00AD4F2E"/>
    <w:rsid w:val="00B57DC9"/>
    <w:rsid w:val="00BE6083"/>
    <w:rsid w:val="00BF2DA4"/>
    <w:rsid w:val="00C15608"/>
    <w:rsid w:val="00FB2A0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D9B54CAB653B452881488AC54A3B1DDB">
    <w:name w:val="D9B54CAB653B452881488AC54A3B1DDB"/>
  </w:style>
  <w:style w:type="paragraph" w:customStyle="1" w:styleId="33C1BF27DB8141DD9EE52610BCCCD407">
    <w:name w:val="33C1BF27DB8141DD9EE52610BCCCD407"/>
  </w:style>
  <w:style w:type="paragraph" w:customStyle="1" w:styleId="8A8BA4F27900408DB9F52818ED1CF85C">
    <w:name w:val="8A8BA4F27900408DB9F52818ED1CF85C"/>
  </w:style>
  <w:style w:type="paragraph" w:customStyle="1" w:styleId="32BF4AD13D594935900B77D89B2C159D">
    <w:name w:val="32BF4AD13D594935900B77D89B2C159D"/>
  </w:style>
  <w:style w:type="paragraph" w:customStyle="1" w:styleId="A60E7F9D08EC4963A13C83FA57C81608">
    <w:name w:val="A60E7F9D08EC4963A13C83FA57C81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ernhusen">
  <a:themeElements>
    <a:clrScheme name="Jernhusen">
      <a:dk1>
        <a:sysClr val="windowText" lastClr="000000"/>
      </a:dk1>
      <a:lt1>
        <a:sysClr val="window" lastClr="FFFFFF"/>
      </a:lt1>
      <a:dk2>
        <a:srgbClr val="000000"/>
      </a:dk2>
      <a:lt2>
        <a:srgbClr val="FFFFFF"/>
      </a:lt2>
      <a:accent1>
        <a:srgbClr val="F06600"/>
      </a:accent1>
      <a:accent2>
        <a:srgbClr val="555552"/>
      </a:accent2>
      <a:accent3>
        <a:srgbClr val="9C9B97"/>
      </a:accent3>
      <a:accent4>
        <a:srgbClr val="E2E1DD"/>
      </a:accent4>
      <a:accent5>
        <a:srgbClr val="555552"/>
      </a:accent5>
      <a:accent6>
        <a:srgbClr val="9C9B97"/>
      </a:accent6>
      <a:hlink>
        <a:srgbClr val="0563C1"/>
      </a:hlink>
      <a:folHlink>
        <a:srgbClr val="954F72"/>
      </a:folHlink>
    </a:clrScheme>
    <a:fontScheme name="Jernhusen pp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Grön">
      <a:srgbClr val="7FAE31"/>
    </a:custClr>
    <a:custClr name="Blå">
      <a:srgbClr val="138BC9"/>
    </a:custClr>
    <a:custClr name="Cerise">
      <a:srgbClr val="C54E91"/>
    </a:custClr>
    <a:custClr name="Brun">
      <a:srgbClr val="8A5432"/>
    </a:custClr>
  </a:custClrLst>
  <a:extLst>
    <a:ext uri="{05A4C25C-085E-4340-85A3-A5531E510DB2}">
      <thm15:themeFamily xmlns:thm15="http://schemas.microsoft.com/office/thememl/2012/main" name="Jernhusen" id="{E970495C-3B74-4198-A635-033640CC0909}" vid="{C2E15994-7C13-4BDD-B0C1-FA13005895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OMR" ma:contentTypeID="0x0101002521D080E27C4212B6E9058F2D46C5A2006D59E93AAFE7DD449F4653C13112264F" ma:contentTypeVersion="77" ma:contentTypeDescription="Skapa ett nytt dokument." ma:contentTypeScope="" ma:versionID="45c4e2f2504c074b79363eca5988eb3f">
  <xsd:schema xmlns:xsd="http://www.w3.org/2001/XMLSchema" xmlns:xs="http://www.w3.org/2001/XMLSchema" xmlns:p="http://schemas.microsoft.com/office/2006/metadata/properties" xmlns:ns2="da48f26e-0175-459b-8684-db134a80f13c" xmlns:ns3="c5f66158-fd8f-48b3-8d5a-c7500cd98e04" targetNamespace="http://schemas.microsoft.com/office/2006/metadata/properties" ma:root="true" ma:fieldsID="b797cada182873415494560c52aa1ba9" ns2:_="" ns3:_="">
    <xsd:import namespace="da48f26e-0175-459b-8684-db134a80f13c"/>
    <xsd:import namespace="c5f66158-fd8f-48b3-8d5a-c7500cd98e04"/>
    <xsd:element name="properties">
      <xsd:complexType>
        <xsd:sequence>
          <xsd:element name="documentManagement">
            <xsd:complexType>
              <xsd:all>
                <xsd:element ref="ns2:JH_ImportantDocument" minOccurs="0"/>
                <xsd:element ref="ns2:JH_QualityAssurenceDate" minOccurs="0"/>
                <xsd:element ref="ns2:TaxKeywordTaxHTField" minOccurs="0"/>
                <xsd:element ref="ns2:JH_Shared" minOccurs="0"/>
                <xsd:element ref="ns2:JH_CostCenterDocumentTypeTaxHTField0" minOccurs="0"/>
                <xsd:element ref="ns2:JH_ContractTaxHTField0" minOccurs="0"/>
                <xsd:element ref="ns2:TaxCatchAll" minOccurs="0"/>
                <xsd:element ref="ns2:JH_ObjectBuildingTaxHTField0" minOccurs="0"/>
                <xsd:element ref="ns2:TaxCatchAllLabel" minOccurs="0"/>
                <xsd:element ref="ns2:JH_LegalEntityTaxHTField0" minOccurs="0"/>
                <xsd:element ref="ns2:JH_CostCenterTaxHTField0" minOccurs="0"/>
                <xsd:element ref="ns2:JH_CustomerTaxHTField0" minOccurs="0"/>
                <xsd:element ref="ns2:JH_RealEstateTaxHTField0" minOccurs="0"/>
                <xsd:element ref="ns2:JH_RentalObjectTaxHTField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8f26e-0175-459b-8684-db134a80f13c" elementFormDefault="qualified">
    <xsd:import namespace="http://schemas.microsoft.com/office/2006/documentManagement/types"/>
    <xsd:import namespace="http://schemas.microsoft.com/office/infopath/2007/PartnerControls"/>
    <xsd:element name="JH_ImportantDocument" ma:index="11" nillable="true" ma:displayName="Viktigt dokument/Sponsrad" ma:default="0" ma:description="Anger om dokumentet är &quot;viktigt&quot;" ma:indexed="true" ma:internalName="JH_ImportantDocument">
      <xsd:simpleType>
        <xsd:restriction base="dms:Boolean"/>
      </xsd:simpleType>
    </xsd:element>
    <xsd:element name="JH_QualityAssurenceDate" ma:index="12" nillable="true" ma:displayName="Publiceringsdatum" ma:description="datum för senaste kvalitetssäkran/publicering av dokument. Uppdateras endast via kod." ma:format="DateTime" ma:hidden="true" ma:internalName="JH_QualityAssurenceDate">
      <xsd:simpleType>
        <xsd:restriction base="dms:DateTime"/>
      </xsd:simpleType>
    </xsd:element>
    <xsd:element name="TaxKeywordTaxHTField" ma:index="13" nillable="true" ma:taxonomy="true" ma:internalName="TaxKeywordTaxHTField" ma:taxonomyFieldName="TaxKeyword" ma:displayName="Företagsnyckelord" ma:readOnly="false" ma:fieldId="{23f27201-bee3-471e-b2e7-b64fd8b7ca38}" ma:taxonomyMulti="true" ma:sspId="dea5aacb-9bbc-43a3-b349-d2b6383f1033" ma:termSetId="00000000-0000-0000-0000-000000000000" ma:anchorId="00000000-0000-0000-0000-000000000000" ma:open="true" ma:isKeyword="true">
      <xsd:complexType>
        <xsd:sequence>
          <xsd:element ref="pc:Terms" minOccurs="0" maxOccurs="1"/>
        </xsd:sequence>
      </xsd:complexType>
    </xsd:element>
    <xsd:element name="JH_Shared" ma:index="20" nillable="true" ma:displayName="Delat dokument" ma:default="0" ma:description="Anger om ett dokument har delats med andra på Jernhusen" ma:indexed="true" ma:internalName="JH_Shared">
      <xsd:simpleType>
        <xsd:restriction base="dms:Boolean"/>
      </xsd:simpleType>
    </xsd:element>
    <xsd:element name="JH_CostCenterDocumentTypeTaxHTField0" ma:index="21" nillable="true" ma:taxonomy="true" ma:internalName="JH_CostCenterDocumentTypeTaxHTField0" ma:taxonomyFieldName="JH_CostCenterDocumentType" ma:displayName="Dokumenttyp" ma:readOnly="false" ma:fieldId="{18563267-2237-4651-8422-30734b3007d3}" ma:sspId="dea5aacb-9bbc-43a3-b349-d2b6383f1033" ma:termSetId="25a7fd89-f986-45d5-b412-029d8fc6ca34" ma:anchorId="00000000-0000-0000-0000-000000000000" ma:open="false" ma:isKeyword="false">
      <xsd:complexType>
        <xsd:sequence>
          <xsd:element ref="pc:Terms" minOccurs="0" maxOccurs="1"/>
        </xsd:sequence>
      </xsd:complexType>
    </xsd:element>
    <xsd:element name="JH_ContractTaxHTField0" ma:index="22" nillable="true" ma:taxonomy="true" ma:internalName="JH_ContractTaxHTField0" ma:taxonomyFieldName="JH_Contract" ma:displayName="Hyresavtal" ma:default="" ma:fieldId="{1d84ca24-887d-4611-b810-7bafd8728560}" ma:sspId="dea5aacb-9bbc-43a3-b349-d2b6383f1033" ma:termSetId="48f09e0c-a2f7-4057-94b0-432fae262949"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f5da2c60-a588-44d3-9b72-7138ecf8e7f7}" ma:internalName="TaxCatchAll" ma:showField="CatchAllData"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ObjectBuildingTaxHTField0" ma:index="24" nillable="true" ma:taxonomy="true" ma:internalName="JH_ObjectBuildingTaxHTField0" ma:taxonomyFieldName="JH_ObjectBuilding" ma:displayName="Objekt/Byggnad" ma:default="" ma:fieldId="{2679b627-f66c-4f96-b6d3-a167fe2e6b59}" ma:sspId="dea5aacb-9bbc-43a3-b349-d2b6383f1033" ma:termSetId="72facdd7-ce82-4651-8b11-c3f9b60855f0"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f5da2c60-a588-44d3-9b72-7138ecf8e7f7}" ma:internalName="TaxCatchAllLabel" ma:readOnly="true" ma:showField="CatchAllDataLabel"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LegalEntityTaxHTField0" ma:index="26" nillable="true" ma:taxonomy="true" ma:internalName="JH_LegalEntityTaxHTField0" ma:taxonomyFieldName="JH_LegalEntity" ma:displayName="Legal enhet" ma:fieldId="{858c2e26-5ed6-4a97-8c83-aea853bbaabb}" ma:taxonomyMulti="true" ma:sspId="dea5aacb-9bbc-43a3-b349-d2b6383f1033" ma:termSetId="6df56cfc-9d12-43d8-8a32-59f239b38688" ma:anchorId="00000000-0000-0000-0000-000000000000" ma:open="false" ma:isKeyword="false">
      <xsd:complexType>
        <xsd:sequence>
          <xsd:element ref="pc:Terms" minOccurs="0" maxOccurs="1"/>
        </xsd:sequence>
      </xsd:complexType>
    </xsd:element>
    <xsd:element name="JH_CostCenterTaxHTField0" ma:index="27" ma:taxonomy="true" ma:internalName="JH_CostCenterTaxHTField0" ma:taxonomyFieldName="JH_CostCenter" ma:displayName="AOMR" ma:readOnly="false" ma:default="" ma:fieldId="{a3769ed8-8383-4501-a754-44bfc9e261a2}" ma:taxonomyMulti="true" ma:sspId="dea5aacb-9bbc-43a3-b349-d2b6383f1033" ma:termSetId="3cd7df44-d12b-40e1-8b44-06c44fd66248" ma:anchorId="00000000-0000-0000-0000-000000000000" ma:open="false" ma:isKeyword="false">
      <xsd:complexType>
        <xsd:sequence>
          <xsd:element ref="pc:Terms" minOccurs="0" maxOccurs="1"/>
        </xsd:sequence>
      </xsd:complexType>
    </xsd:element>
    <xsd:element name="JH_CustomerTaxHTField0" ma:index="28" nillable="true" ma:taxonomy="true" ma:internalName="JH_CustomerTaxHTField0" ma:taxonomyFieldName="JH_Customer" ma:displayName="Kund" ma:default="" ma:fieldId="{b3b20ff7-f7a0-4806-bde4-e6788dfebe13}" ma:taxonomyMulti="true" ma:sspId="dea5aacb-9bbc-43a3-b349-d2b6383f1033" ma:termSetId="6504de0d-3d1e-48d3-a4c2-9b25c5e79255" ma:anchorId="00000000-0000-0000-0000-000000000000" ma:open="false" ma:isKeyword="false">
      <xsd:complexType>
        <xsd:sequence>
          <xsd:element ref="pc:Terms" minOccurs="0" maxOccurs="1"/>
        </xsd:sequence>
      </xsd:complexType>
    </xsd:element>
    <xsd:element name="JH_RealEstateTaxHTField0" ma:index="29" nillable="true" ma:taxonomy="true" ma:internalName="JH_RealEstateTaxHTField0" ma:taxonomyFieldName="JH_RealEstate" ma:displayName="Fastighet" ma:default="" ma:fieldId="{88f4a8f2-22bc-4b5b-85c7-17d9e99eb534}" ma:taxonomyMulti="true" ma:sspId="dea5aacb-9bbc-43a3-b349-d2b6383f1033" ma:termSetId="d4820f0e-889d-46f1-bb30-66b7bee08703" ma:anchorId="00000000-0000-0000-0000-000000000000" ma:open="false" ma:isKeyword="false">
      <xsd:complexType>
        <xsd:sequence>
          <xsd:element ref="pc:Terms" minOccurs="0" maxOccurs="1"/>
        </xsd:sequence>
      </xsd:complexType>
    </xsd:element>
    <xsd:element name="JH_RentalObjectTaxHTField0" ma:index="30" nillable="true" ma:taxonomy="true" ma:internalName="JH_RentalObjectTaxHTField0" ma:taxonomyFieldName="JH_RentalObject" ma:displayName="Hyresobjekt" ma:fieldId="{c63c1f2e-237b-4928-8304-341cd3c7ac1a}" ma:taxonomyMulti="true" ma:sspId="dea5aacb-9bbc-43a3-b349-d2b6383f1033" ma:termSetId="891ef6d7-52f6-47d4-9177-8b5b7899a2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5f66158-fd8f-48b3-8d5a-c7500cd98e04" elementFormDefault="qualified">
    <xsd:import namespace="http://schemas.microsoft.com/office/2006/documentManagement/types"/>
    <xsd:import namespace="http://schemas.microsoft.com/office/infopath/2007/PartnerControls"/>
    <xsd:element name="_dlc_DocId" ma:index="31" nillable="true" ma:displayName="Dokument-ID-värde" ma:description="Värdet för dokument-ID som tilldelats till det här objektet." ma:internalName="_dlc_DocId" ma:readOnly="true">
      <xsd:simpleType>
        <xsd:restriction base="dms:Text"/>
      </xsd:simpleType>
    </xsd:element>
    <xsd:element name="_dlc_DocIdUrl" ma:index="32"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19" ma:displayName="Rubrik" ma:readOnly="tru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JH_RentalObjectTaxHTField0 xmlns="da48f26e-0175-459b-8684-db134a80f13c">
      <Terms xmlns="http://schemas.microsoft.com/office/infopath/2007/PartnerControls"/>
    </JH_RentalObjectTaxHTField0>
    <JH_ContractTaxHTField0 xmlns="da48f26e-0175-459b-8684-db134a80f13c">
      <Terms xmlns="http://schemas.microsoft.com/office/infopath/2007/PartnerControls"/>
    </JH_ContractTaxHTField0>
    <JH_LegalEntityTaxHTField0 xmlns="da48f26e-0175-459b-8684-db134a80f13c">
      <Terms xmlns="http://schemas.microsoft.com/office/infopath/2007/PartnerControls"/>
    </JH_LegalEntityTaxHTField0>
    <JH_Shared xmlns="da48f26e-0175-459b-8684-db134a80f13c">false</JH_Shared>
    <JH_CostCenterDocumentTypeTaxHTField0 xmlns="da48f26e-0175-459b-8684-db134a80f13c">
      <Terms xmlns="http://schemas.microsoft.com/office/infopath/2007/PartnerControls">
        <TermInfo xmlns="http://schemas.microsoft.com/office/infopath/2007/PartnerControls">
          <TermName xmlns="http://schemas.microsoft.com/office/infopath/2007/PartnerControls">Dokumentation</TermName>
          <TermId xmlns="http://schemas.microsoft.com/office/infopath/2007/PartnerControls">291e0480-e7d9-4ad1-a1e0-36db0f7ee452</TermId>
        </TermInfo>
      </Terms>
    </JH_CostCenterDocumentTypeTaxHTField0>
    <JH_ImportantDocument xmlns="da48f26e-0175-459b-8684-db134a80f13c">false</JH_ImportantDocument>
    <TaxCatchAll xmlns="da48f26e-0175-459b-8684-db134a80f13c">
      <Value>7</Value>
      <Value>9</Value>
    </TaxCatchAll>
    <JH_QualityAssurenceDate xmlns="da48f26e-0175-459b-8684-db134a80f13c" xsi:nil="true"/>
    <TaxKeywordTaxHTField xmlns="da48f26e-0175-459b-8684-db134a80f13c">
      <Terms xmlns="http://schemas.microsoft.com/office/infopath/2007/PartnerControls"/>
    </TaxKeywordTaxHTField>
    <JH_CustomerTaxHTField0 xmlns="da48f26e-0175-459b-8684-db134a80f13c">
      <Terms xmlns="http://schemas.microsoft.com/office/infopath/2007/PartnerControls"/>
    </JH_CustomerTaxHTField0>
    <JH_RealEstateTaxHTField0 xmlns="da48f26e-0175-459b-8684-db134a80f13c">
      <Terms xmlns="http://schemas.microsoft.com/office/infopath/2007/PartnerControls"/>
    </JH_RealEstateTaxHTField0>
    <JH_ObjectBuildingTaxHTField0 xmlns="da48f26e-0175-459b-8684-db134a80f13c">
      <Terms xmlns="http://schemas.microsoft.com/office/infopath/2007/PartnerControls"/>
    </JH_ObjectBuildingTaxHTField0>
    <JH_CostCenterTaxHTField0 xmlns="da48f26e-0175-459b-8684-db134a80f13c">
      <Terms xmlns="http://schemas.microsoft.com/office/infopath/2007/PartnerControls">
        <TermInfo xmlns="http://schemas.microsoft.com/office/infopath/2007/PartnerControls">
          <TermName xmlns="http://schemas.microsoft.com/office/infopath/2007/PartnerControls">1123 - AOS Säkerhet</TermName>
          <TermId xmlns="http://schemas.microsoft.com/office/infopath/2007/PartnerControls">8217e564-9e2c-49cd-bf10-46a8fb6f2fb4</TermId>
        </TermInfo>
      </Terms>
    </JH_CostCenterTaxHTField0>
    <_dlc_DocId xmlns="c5f66158-fd8f-48b3-8d5a-c7500cd98e04">AOMR1123-1-11431</_dlc_DocId>
    <_dlc_DocIdUrl xmlns="c5f66158-fd8f-48b3-8d5a-c7500cd98e04">
      <Url xmlns="c5f66158-fd8f-48b3-8d5a-c7500cd98e04">https://jernportalen.jernhusen.se/aomr/1123/_layouts/15/DocIdRedir.aspx?ID=AOMR1123-1-11431</Url>
      <Description xmlns="c5f66158-fd8f-48b3-8d5a-c7500cd98e04">AOMR1123-1-11431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customXsn xmlns="http://schemas.microsoft.com/office/2006/metadata/customXsn">
  <xsnLocation/>
  <cached>True</cached>
  <openByDefault>False</openByDefault>
  <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SharedContentType xmlns="Microsoft.SharePoint.Taxonomy.ContentTypeSync" SourceId="dea5aacb-9bbc-43a3-b349-d2b6383f1033" ContentTypeId="0x0101002521D080E27C4212B6E9058F2D46C5A2" PreviousValue="false"/>
</file>

<file path=customXml/itemProps1.xml><?xml version="1.0" encoding="utf-8"?>
<ds:datastoreItem xmlns:ds="http://schemas.openxmlformats.org/officeDocument/2006/customXml" ds:itemID="{7C8E271C-BC1D-424B-B84A-92C191672538}">
  <ds:schemaRefs>
    <ds:schemaRef ds:uri="http://schemas.microsoft.com/sharepoint/v3/contenttype/forms"/>
  </ds:schemaRefs>
</ds:datastoreItem>
</file>

<file path=customXml/itemProps2.xml><?xml version="1.0" encoding="utf-8"?>
<ds:datastoreItem xmlns:ds="http://schemas.openxmlformats.org/officeDocument/2006/customXml" ds:itemID="{1F153E42-F9BF-4A41-B57A-C86A33449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8f26e-0175-459b-8684-db134a80f13c"/>
    <ds:schemaRef ds:uri="c5f66158-fd8f-48b3-8d5a-c7500cd98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83B517-A076-4243-A40F-4F20A4A3D5E6}">
  <ds:schemaRefs>
    <ds:schemaRef ds:uri="http://schemas.microsoft.com/office/infopath/2007/PartnerControls"/>
    <ds:schemaRef ds:uri="http://schemas.microsoft.com/office/2006/metadata/properties"/>
    <ds:schemaRef ds:uri="c5f66158-fd8f-48b3-8d5a-c7500cd98e04"/>
    <ds:schemaRef ds:uri="http://purl.org/dc/elements/1.1/"/>
    <ds:schemaRef ds:uri="http://purl.org/dc/terms/"/>
    <ds:schemaRef ds:uri="http://schemas.openxmlformats.org/package/2006/metadata/core-properties"/>
    <ds:schemaRef ds:uri="http://purl.org/dc/dcmitype/"/>
    <ds:schemaRef ds:uri="http://schemas.microsoft.com/office/2006/documentManagement/types"/>
    <ds:schemaRef ds:uri="da48f26e-0175-459b-8684-db134a80f13c"/>
    <ds:schemaRef ds:uri="http://www.w3.org/XML/1998/namespace"/>
  </ds:schemaRefs>
</ds:datastoreItem>
</file>

<file path=customXml/itemProps4.xml><?xml version="1.0" encoding="utf-8"?>
<ds:datastoreItem xmlns:ds="http://schemas.openxmlformats.org/officeDocument/2006/customXml" ds:itemID="{9E522E7A-26F8-4571-9D75-8EC94AB52591}">
  <ds:schemaRefs>
    <ds:schemaRef ds:uri="http://schemas.microsoft.com/sharepoint/events"/>
  </ds:schemaRefs>
</ds:datastoreItem>
</file>

<file path=customXml/itemProps5.xml><?xml version="1.0" encoding="utf-8"?>
<ds:datastoreItem xmlns:ds="http://schemas.openxmlformats.org/officeDocument/2006/customXml" ds:itemID="{03AFCF48-94A8-46BB-B135-B96809E23BF5}">
  <ds:schemaRefs>
    <ds:schemaRef ds:uri="http://schemas.microsoft.com/office/2006/metadata/customXsn"/>
  </ds:schemaRefs>
</ds:datastoreItem>
</file>

<file path=customXml/itemProps6.xml><?xml version="1.0" encoding="utf-8"?>
<ds:datastoreItem xmlns:ds="http://schemas.openxmlformats.org/officeDocument/2006/customXml" ds:itemID="{507FA7D6-E519-4447-BB5A-6AC4C890D60E}">
  <ds:schemaRefs>
    <ds:schemaRef ds:uri="http://schemas.openxmlformats.org/officeDocument/2006/bibliography"/>
  </ds:schemaRefs>
</ds:datastoreItem>
</file>

<file path=customXml/itemProps7.xml><?xml version="1.0" encoding="utf-8"?>
<ds:datastoreItem xmlns:ds="http://schemas.openxmlformats.org/officeDocument/2006/customXml" ds:itemID="{9F2E86E8-093F-4971-B908-7F5E31AE879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Jernhusen Ansökan Passerkort TOG UPPDATERAD UTKAST.dotx</Template>
  <TotalTime>5</TotalTime>
  <Pages>1</Pages>
  <Words>263</Words>
  <Characters>1396</Characters>
  <Application>Microsoft Office Word</Application>
  <DocSecurity>0</DocSecurity>
  <PresentationFormat/>
  <Lines>11</Lines>
  <Paragraphs>3</Paragraphs>
  <ScaleCrop>false</ScaleCrop>
  <HeadingPairs>
    <vt:vector size="2" baseType="variant">
      <vt:variant>
        <vt:lpstr>Rubrik</vt:lpstr>
      </vt:variant>
      <vt:variant>
        <vt:i4>1</vt:i4>
      </vt:variant>
    </vt:vector>
  </HeadingPairs>
  <TitlesOfParts>
    <vt:vector size="1" baseType="lpstr">
      <vt:lpstr/>
    </vt:vector>
  </TitlesOfParts>
  <Manager/>
  <Company>Jernhusen</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Axelsson Staffan</dc:creator>
  <cp:keywords/>
  <dc:description/>
  <cp:lastModifiedBy>Löfblad Charles</cp:lastModifiedBy>
  <cp:revision>2</cp:revision>
  <cp:lastPrinted>2018-06-07T08:14:00Z</cp:lastPrinted>
  <dcterms:created xsi:type="dcterms:W3CDTF">2025-10-07T07:16:00Z</dcterms:created>
  <dcterms:modified xsi:type="dcterms:W3CDTF">2025-10-07T07:16:00Z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0x0101002521D080E27C4212B6E9058F2D46C5A2006D59E93AAFE7DD449F4653C13112264F</vt:lpwstr>
  </property>
  <property fmtid="{D5CDD505-2E9C-101B-9397-08002B2CF9AE}" pid="3" name="JH_CostCenterDocumentType">
    <vt:lpwstr>7;#Dokumentation|291e0480-e7d9-4ad1-a1e0-36db0f7ee452</vt:lpwstr>
  </property>
  <property fmtid="{D5CDD505-2E9C-101B-9397-08002B2CF9AE}" pid="4" name="JH_CostCenter">
    <vt:lpwstr>9;#1123 - AOS Säkerhet|8217e564-9e2c-49cd-bf10-46a8fb6f2fb4</vt:lpwstr>
  </property>
  <property fmtid="{D5CDD505-2E9C-101B-9397-08002B2CF9AE}" pid="5" name="TaxKeyword">
    <vt:lpwstr/>
  </property>
  <property fmtid="{D5CDD505-2E9C-101B-9397-08002B2CF9AE}" pid="6" name="JH_Customer">
    <vt:lpwstr/>
  </property>
  <property fmtid="{D5CDD505-2E9C-101B-9397-08002B2CF9AE}" pid="7" name="JH_Contract">
    <vt:lpwstr/>
  </property>
  <property fmtid="{D5CDD505-2E9C-101B-9397-08002B2CF9AE}" pid="8" name="JH_RealEstate">
    <vt:lpwstr/>
  </property>
  <property fmtid="{D5CDD505-2E9C-101B-9397-08002B2CF9AE}" pid="9" name="JH_LegalEntity">
    <vt:lpwstr/>
  </property>
  <property fmtid="{D5CDD505-2E9C-101B-9397-08002B2CF9AE}" pid="10" name="JH_RentalObject">
    <vt:lpwstr/>
  </property>
  <property fmtid="{D5CDD505-2E9C-101B-9397-08002B2CF9AE}" pid="11" name="JH_ObjectBuilding">
    <vt:lpwstr/>
  </property>
  <property fmtid="{D5CDD505-2E9C-101B-9397-08002B2CF9AE}" pid="12" name="_dlc_DocIdItemGuid">
    <vt:lpwstr>436b7216-8e40-47ae-954f-19eddc743b1c</vt:lpwstr>
  </property>
  <property fmtid="{D5CDD505-2E9C-101B-9397-08002B2CF9AE}" pid="13" name="JH_CustomerTaxHTField0">
    <vt:lpwstr/>
  </property>
  <property fmtid="{D5CDD505-2E9C-101B-9397-08002B2CF9AE}" pid="14" name="_dlc_DocIdUrl">
    <vt:lpwstr>https://jernportalen.jernhusen.se/aomr/1123/_layouts/15/DocIdRedir.aspx?ID=AOMR1123-1-10768, AOMR1123-1-10768</vt:lpwstr>
  </property>
  <property fmtid="{D5CDD505-2E9C-101B-9397-08002B2CF9AE}" pid="15" name="TaxKeywordTaxHTField">
    <vt:lpwstr/>
  </property>
  <property fmtid="{D5CDD505-2E9C-101B-9397-08002B2CF9AE}" pid="16" name="JH_ObjectBuildingTaxHTField0">
    <vt:lpwstr/>
  </property>
  <property fmtid="{D5CDD505-2E9C-101B-9397-08002B2CF9AE}" pid="17" name="JH_LegalEntityTaxHTField0">
    <vt:lpwstr/>
  </property>
  <property fmtid="{D5CDD505-2E9C-101B-9397-08002B2CF9AE}" pid="18" name="JH_ImportantDocument">
    <vt:bool>false</vt:bool>
  </property>
  <property fmtid="{D5CDD505-2E9C-101B-9397-08002B2CF9AE}" pid="19" name="_dlc_DocId">
    <vt:lpwstr>AOMR1123-1-10768</vt:lpwstr>
  </property>
  <property fmtid="{D5CDD505-2E9C-101B-9397-08002B2CF9AE}" pid="20" name="JH_Shared">
    <vt:bool>false</vt:bool>
  </property>
  <property fmtid="{D5CDD505-2E9C-101B-9397-08002B2CF9AE}" pid="21" name="JH_ContractTaxHTField0">
    <vt:lpwstr/>
  </property>
  <property fmtid="{D5CDD505-2E9C-101B-9397-08002B2CF9AE}" pid="22" name="TaxCatchAll">
    <vt:lpwstr>;#7;#9</vt:lpwstr>
  </property>
  <property fmtid="{D5CDD505-2E9C-101B-9397-08002B2CF9AE}" pid="23" name="JH_CostCenterDocumentTypeTaxHTField0">
    <vt:lpwstr>-1;#Dokumentation|291e0480-e7d9-4ad1-a1e0-36db0f7ee452</vt:lpwstr>
  </property>
  <property fmtid="{D5CDD505-2E9C-101B-9397-08002B2CF9AE}" pid="24" name="JH_RealEstateTaxHTField0">
    <vt:lpwstr/>
  </property>
  <property fmtid="{D5CDD505-2E9C-101B-9397-08002B2CF9AE}" pid="25" name="JH_QualityAssurenceDate">
    <vt:lpwstr/>
  </property>
  <property fmtid="{D5CDD505-2E9C-101B-9397-08002B2CF9AE}" pid="26" name="JH_RentalObjectTaxHTField0">
    <vt:lpwstr/>
  </property>
  <property fmtid="{D5CDD505-2E9C-101B-9397-08002B2CF9AE}" pid="27" name="JH_CostCenterTaxHTField0">
    <vt:lpwstr>-1;#1123 - AOS Säkerhet|8217e564-9e2c-49cd-bf10-46a8fb6f2fb4</vt:lpwstr>
  </property>
  <property fmtid="{D5CDD505-2E9C-101B-9397-08002B2CF9AE}" pid="28" name="MSIP_Label_a2f8bbdb-cc07-456d-b13a-5654ad11b544_Enabled">
    <vt:lpwstr>true</vt:lpwstr>
  </property>
  <property fmtid="{D5CDD505-2E9C-101B-9397-08002B2CF9AE}" pid="29" name="MSIP_Label_a2f8bbdb-cc07-456d-b13a-5654ad11b544_SetDate">
    <vt:lpwstr>2021-07-16T14:08:06Z</vt:lpwstr>
  </property>
  <property fmtid="{D5CDD505-2E9C-101B-9397-08002B2CF9AE}" pid="30" name="MSIP_Label_a2f8bbdb-cc07-456d-b13a-5654ad11b544_Method">
    <vt:lpwstr>Standard</vt:lpwstr>
  </property>
  <property fmtid="{D5CDD505-2E9C-101B-9397-08002B2CF9AE}" pid="31" name="MSIP_Label_a2f8bbdb-cc07-456d-b13a-5654ad11b544_Name">
    <vt:lpwstr>a2f8bbdb-cc07-456d-b13a-5654ad11b544</vt:lpwstr>
  </property>
  <property fmtid="{D5CDD505-2E9C-101B-9397-08002B2CF9AE}" pid="32" name="MSIP_Label_a2f8bbdb-cc07-456d-b13a-5654ad11b544_SiteId">
    <vt:lpwstr>2146c4ae-6471-40a8-b821-2774c8057963</vt:lpwstr>
  </property>
  <property fmtid="{D5CDD505-2E9C-101B-9397-08002B2CF9AE}" pid="33" name="MSIP_Label_a2f8bbdb-cc07-456d-b13a-5654ad11b544_ActionId">
    <vt:lpwstr>e5aa8ed7-2826-4867-a980-000015281d41</vt:lpwstr>
  </property>
  <property fmtid="{D5CDD505-2E9C-101B-9397-08002B2CF9AE}" pid="34" name="MSIP_Label_a2f8bbdb-cc07-456d-b13a-5654ad11b544_ContentBits">
    <vt:lpwstr>0</vt:lpwstr>
  </property>
</Properties>
</file>